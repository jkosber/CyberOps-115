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7214" w14:textId="27228F97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E424D2CDDE5442A94978CBD7C1123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E2F3E">
            <w:t>Lab - Create User Accounts</w:t>
          </w:r>
        </w:sdtContent>
      </w:sdt>
    </w:p>
    <w:p w14:paraId="04FD73B5" w14:textId="77777777" w:rsidR="00D778DF" w:rsidRPr="00E70096" w:rsidRDefault="00DE2F3E" w:rsidP="00D452F4">
      <w:pPr>
        <w:pStyle w:val="Heading1"/>
      </w:pPr>
      <w:r>
        <w:t>Introduction</w:t>
      </w:r>
    </w:p>
    <w:p w14:paraId="0A4CA76C" w14:textId="77777777" w:rsidR="00DE2F3E" w:rsidRDefault="00DE2F3E" w:rsidP="00DE2F3E">
      <w:pPr>
        <w:pStyle w:val="BodyTextL25"/>
      </w:pPr>
      <w:r w:rsidRPr="00352494">
        <w:t xml:space="preserve">In this lab, you will </w:t>
      </w:r>
      <w:r>
        <w:t>create and modify user accounts in Windows.</w:t>
      </w:r>
    </w:p>
    <w:p w14:paraId="39BF8458" w14:textId="77777777" w:rsidR="00DE2F3E" w:rsidRDefault="00DE2F3E" w:rsidP="00DE2F3E">
      <w:pPr>
        <w:pStyle w:val="BodyTextL25Bold"/>
      </w:pPr>
      <w:r>
        <w:t>Part 1: Creating a New Local User Account</w:t>
      </w:r>
    </w:p>
    <w:p w14:paraId="034500F5" w14:textId="77777777" w:rsidR="00DE2F3E" w:rsidRDefault="00DE2F3E" w:rsidP="00DE2F3E">
      <w:pPr>
        <w:pStyle w:val="BodyTextL25Bold"/>
      </w:pPr>
      <w:r>
        <w:t>Part 2: Reviewing User Account Properties</w:t>
      </w:r>
    </w:p>
    <w:p w14:paraId="09427A71" w14:textId="77777777" w:rsidR="00DE2F3E" w:rsidRPr="00352494" w:rsidRDefault="00DE2F3E" w:rsidP="00DE2F3E">
      <w:pPr>
        <w:pStyle w:val="BodyTextL25Bold"/>
      </w:pPr>
      <w:r>
        <w:t>Part 3: Modifying Local User Accounts</w:t>
      </w:r>
    </w:p>
    <w:p w14:paraId="566006CF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058991AD" w14:textId="77777777" w:rsidR="00DE2F3E" w:rsidRPr="00352494" w:rsidRDefault="00DE2F3E" w:rsidP="00DE2F3E">
      <w:pPr>
        <w:pStyle w:val="Bulletlevel1"/>
        <w:spacing w:before="60" w:after="60" w:line="276" w:lineRule="auto"/>
      </w:pPr>
      <w:r>
        <w:t>A Windows PC</w:t>
      </w:r>
    </w:p>
    <w:p w14:paraId="06E2E245" w14:textId="77777777" w:rsidR="00125806" w:rsidRDefault="00125806" w:rsidP="00D452F4">
      <w:pPr>
        <w:pStyle w:val="Heading1"/>
      </w:pPr>
      <w:r>
        <w:t>Instructions</w:t>
      </w:r>
    </w:p>
    <w:p w14:paraId="2CC87323" w14:textId="77777777" w:rsidR="00117EAD" w:rsidRDefault="00117EAD" w:rsidP="00117EAD">
      <w:pPr>
        <w:pStyle w:val="Heading2"/>
      </w:pPr>
      <w:r>
        <w:t>Creating a New Local User Account</w:t>
      </w:r>
    </w:p>
    <w:p w14:paraId="20F5C39C" w14:textId="77777777" w:rsidR="00117EAD" w:rsidRPr="00F07167" w:rsidRDefault="00117EAD" w:rsidP="00117EAD">
      <w:pPr>
        <w:pStyle w:val="Heading3"/>
      </w:pPr>
      <w:r>
        <w:t>Open the User Account Tool.</w:t>
      </w:r>
    </w:p>
    <w:p w14:paraId="0F5DEC80" w14:textId="087EF46D" w:rsidR="00117EAD" w:rsidRPr="00C53FCF" w:rsidRDefault="00117EAD" w:rsidP="00117EAD">
      <w:pPr>
        <w:pStyle w:val="SubStepAlpha"/>
      </w:pPr>
      <w:r w:rsidRPr="00C53FCF">
        <w:t>Log on to the</w:t>
      </w:r>
      <w:r w:rsidR="002C33B8">
        <w:t xml:space="preserve"> Windows PC</w:t>
      </w:r>
      <w:r w:rsidRPr="00C53FCF">
        <w:t xml:space="preserve"> with </w:t>
      </w:r>
      <w:r>
        <w:t>an</w:t>
      </w:r>
      <w:r w:rsidRPr="00C53FCF">
        <w:t xml:space="preserve"> Administrator ac</w:t>
      </w:r>
      <w:r>
        <w:t xml:space="preserve">count. The account </w:t>
      </w:r>
      <w:proofErr w:type="spellStart"/>
      <w:r>
        <w:rPr>
          <w:b/>
        </w:rPr>
        <w:t>CyberOpsUser</w:t>
      </w:r>
      <w:proofErr w:type="spellEnd"/>
      <w:r>
        <w:t xml:space="preserve"> is used in this example.</w:t>
      </w:r>
    </w:p>
    <w:p w14:paraId="2146A027" w14:textId="77777777" w:rsidR="00117EAD" w:rsidRPr="00352494" w:rsidRDefault="00117EAD" w:rsidP="00974699">
      <w:pPr>
        <w:pStyle w:val="SubStepAlpha"/>
      </w:pPr>
      <w:r>
        <w:t xml:space="preserve">Click </w:t>
      </w:r>
      <w:r>
        <w:rPr>
          <w:b/>
        </w:rPr>
        <w:t>Start</w:t>
      </w:r>
      <w:r>
        <w:t xml:space="preserve"> &gt; search </w:t>
      </w:r>
      <w:r w:rsidRPr="007917C9">
        <w:rPr>
          <w:b/>
        </w:rPr>
        <w:t>Control Panel</w:t>
      </w:r>
      <w:r w:rsidRPr="007C7C5B">
        <w:t>.</w:t>
      </w:r>
      <w:r>
        <w:t xml:space="preserve"> Select </w:t>
      </w:r>
      <w:r w:rsidRPr="007917C9">
        <w:rPr>
          <w:b/>
        </w:rPr>
        <w:t>User Accounts</w:t>
      </w:r>
      <w:r>
        <w:t xml:space="preserve"> in the Small icons view. To change the view, select </w:t>
      </w:r>
      <w:proofErr w:type="gramStart"/>
      <w:r w:rsidRPr="007C7C5B">
        <w:rPr>
          <w:b/>
        </w:rPr>
        <w:t>Small</w:t>
      </w:r>
      <w:proofErr w:type="gramEnd"/>
      <w:r w:rsidRPr="007C7C5B">
        <w:rPr>
          <w:b/>
        </w:rPr>
        <w:t xml:space="preserve"> icons</w:t>
      </w:r>
      <w:r>
        <w:t xml:space="preserve"> in the View by drop down list.</w:t>
      </w:r>
    </w:p>
    <w:p w14:paraId="566826FE" w14:textId="77777777" w:rsidR="00117EAD" w:rsidRPr="00352494" w:rsidRDefault="00117EAD" w:rsidP="00117EAD">
      <w:pPr>
        <w:pStyle w:val="Heading3"/>
      </w:pPr>
      <w:r>
        <w:t>Create a user account.</w:t>
      </w:r>
    </w:p>
    <w:p w14:paraId="74ACB75C" w14:textId="0D2E8FBB" w:rsidR="00117EAD" w:rsidRDefault="00A86A55" w:rsidP="00117EAD">
      <w:pPr>
        <w:pStyle w:val="SubStepAlpha"/>
        <w:keepNext/>
      </w:pPr>
      <w:r>
        <w:t xml:space="preserve">In the </w:t>
      </w:r>
      <w:r w:rsidR="00117EAD" w:rsidRPr="00DA5EBA">
        <w:rPr>
          <w:b/>
        </w:rPr>
        <w:t>User Accounts</w:t>
      </w:r>
      <w:r w:rsidR="00117EAD" w:rsidRPr="00352494">
        <w:t xml:space="preserve"> window</w:t>
      </w:r>
      <w:r>
        <w:t>,</w:t>
      </w:r>
      <w:r w:rsidR="00117EAD" w:rsidRPr="00352494">
        <w:t xml:space="preserve"> </w:t>
      </w:r>
      <w:r>
        <w:t>c</w:t>
      </w:r>
      <w:r w:rsidR="00117EAD" w:rsidRPr="00352494">
        <w:t xml:space="preserve">lick </w:t>
      </w:r>
      <w:r w:rsidR="00117EAD" w:rsidRPr="00CF37E7">
        <w:rPr>
          <w:b/>
        </w:rPr>
        <w:t>Manage another account</w:t>
      </w:r>
      <w:r w:rsidR="00117EAD" w:rsidRPr="00352494">
        <w:t>.</w:t>
      </w:r>
    </w:p>
    <w:p w14:paraId="21034381" w14:textId="77777777" w:rsidR="00117EAD" w:rsidRPr="00352494" w:rsidRDefault="00117EAD" w:rsidP="00117EAD">
      <w:pPr>
        <w:pStyle w:val="Visual"/>
      </w:pPr>
      <w:r>
        <w:rPr>
          <w:noProof/>
        </w:rPr>
        <w:drawing>
          <wp:inline distT="0" distB="0" distL="0" distR="0" wp14:anchorId="0D4B398A" wp14:editId="19EB2659">
            <wp:extent cx="4572000" cy="1702253"/>
            <wp:effectExtent l="0" t="0" r="0" b="0"/>
            <wp:docPr id="5" name="Picture 5" descr="Screenshot of User Account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61BD" w14:textId="486984D2" w:rsidR="00117EAD" w:rsidRPr="00352494" w:rsidRDefault="00A86A55" w:rsidP="00974699">
      <w:pPr>
        <w:pStyle w:val="SubStepAlpha"/>
      </w:pPr>
      <w:r>
        <w:t>In t</w:t>
      </w:r>
      <w:r w:rsidR="00117EAD" w:rsidRPr="00352494">
        <w:t xml:space="preserve">he </w:t>
      </w:r>
      <w:r w:rsidR="00117EAD" w:rsidRPr="00CF37E7">
        <w:rPr>
          <w:b/>
        </w:rPr>
        <w:t>Manage Accounts</w:t>
      </w:r>
      <w:r w:rsidR="00117EAD" w:rsidRPr="00352494">
        <w:t xml:space="preserve"> window</w:t>
      </w:r>
      <w:r>
        <w:t>,</w:t>
      </w:r>
      <w:r w:rsidR="00117EAD" w:rsidRPr="00352494">
        <w:t xml:space="preserve"> </w:t>
      </w:r>
      <w:r>
        <w:t>c</w:t>
      </w:r>
      <w:r w:rsidR="00117EAD" w:rsidRPr="00352494">
        <w:t xml:space="preserve">lick </w:t>
      </w:r>
      <w:r w:rsidR="00117EAD">
        <w:rPr>
          <w:b/>
        </w:rPr>
        <w:t>Add a new user in PC settings</w:t>
      </w:r>
      <w:r w:rsidR="00117EAD" w:rsidRPr="00352494">
        <w:t>.</w:t>
      </w:r>
    </w:p>
    <w:p w14:paraId="6741DFAE" w14:textId="76E41D8B" w:rsidR="00117EAD" w:rsidRPr="00352494" w:rsidRDefault="00A86A55" w:rsidP="00117EAD">
      <w:pPr>
        <w:pStyle w:val="SubStepAlpha"/>
        <w:keepNext/>
      </w:pPr>
      <w:r>
        <w:t>In t</w:t>
      </w:r>
      <w:r w:rsidR="00117EAD" w:rsidRPr="00352494">
        <w:t>he</w:t>
      </w:r>
      <w:r w:rsidR="00117EAD">
        <w:t xml:space="preserve"> </w:t>
      </w:r>
      <w:r w:rsidR="00117EAD" w:rsidRPr="00974699">
        <w:rPr>
          <w:b/>
          <w:bCs/>
        </w:rPr>
        <w:t>Settings</w:t>
      </w:r>
      <w:r w:rsidR="00117EAD" w:rsidRPr="007C7C5B">
        <w:t xml:space="preserve"> window</w:t>
      </w:r>
      <w:r>
        <w:t>,</w:t>
      </w:r>
      <w:r w:rsidR="00117EAD" w:rsidRPr="00352494">
        <w:t xml:space="preserve"> </w:t>
      </w:r>
      <w:r>
        <w:t>c</w:t>
      </w:r>
      <w:r w:rsidR="00117EAD">
        <w:t xml:space="preserve">lick </w:t>
      </w:r>
      <w:r w:rsidR="00117EAD" w:rsidRPr="00BC17EB">
        <w:rPr>
          <w:b/>
        </w:rPr>
        <w:t xml:space="preserve">Add </w:t>
      </w:r>
      <w:r w:rsidR="00117EAD">
        <w:rPr>
          <w:b/>
        </w:rPr>
        <w:t>someone else to this PC</w:t>
      </w:r>
      <w:r w:rsidR="00117EAD">
        <w:t>.</w:t>
      </w:r>
    </w:p>
    <w:p w14:paraId="5A8A1188" w14:textId="01396789" w:rsidR="00117EAD" w:rsidRPr="00DA5EBA" w:rsidRDefault="00A86A55" w:rsidP="00974699">
      <w:pPr>
        <w:pStyle w:val="SubStepAlpha"/>
      </w:pPr>
      <w:r>
        <w:t>In t</w:t>
      </w:r>
      <w:r w:rsidR="00117EAD">
        <w:t xml:space="preserve">he </w:t>
      </w:r>
      <w:r w:rsidR="00117EAD" w:rsidRPr="002F3938">
        <w:rPr>
          <w:b/>
        </w:rPr>
        <w:t>How will this person sign in?</w:t>
      </w:r>
      <w:r w:rsidR="00117EAD">
        <w:t xml:space="preserve"> window</w:t>
      </w:r>
      <w:r>
        <w:t>,</w:t>
      </w:r>
      <w:r w:rsidR="00117EAD">
        <w:t xml:space="preserve"> </w:t>
      </w:r>
      <w:r>
        <w:t>c</w:t>
      </w:r>
      <w:r w:rsidR="00117EAD" w:rsidRPr="00DA5EBA">
        <w:t xml:space="preserve">lick </w:t>
      </w:r>
      <w:r w:rsidR="00117EAD">
        <w:rPr>
          <w:b/>
        </w:rPr>
        <w:t>I don't have this person's sign-in information</w:t>
      </w:r>
      <w:r w:rsidR="00117EAD" w:rsidRPr="00DA5EBA">
        <w:t>.</w:t>
      </w:r>
    </w:p>
    <w:p w14:paraId="1B770CB0" w14:textId="2EBAE862" w:rsidR="00117EAD" w:rsidRDefault="00A86A55" w:rsidP="00974699">
      <w:pPr>
        <w:pStyle w:val="SubStepAlpha"/>
      </w:pPr>
      <w:r>
        <w:t>In t</w:t>
      </w:r>
      <w:r w:rsidR="00117EAD">
        <w:t xml:space="preserve">he </w:t>
      </w:r>
      <w:r w:rsidR="00117EAD">
        <w:rPr>
          <w:b/>
        </w:rPr>
        <w:t>Let's create your account</w:t>
      </w:r>
      <w:r w:rsidR="00117EAD">
        <w:t xml:space="preserve"> window opens</w:t>
      </w:r>
      <w:r>
        <w:t>,</w:t>
      </w:r>
      <w:r w:rsidR="00117EAD">
        <w:t xml:space="preserve"> </w:t>
      </w:r>
      <w:r>
        <w:t>c</w:t>
      </w:r>
      <w:r w:rsidR="00117EAD">
        <w:t xml:space="preserve">lick </w:t>
      </w:r>
      <w:r w:rsidR="00117EAD">
        <w:rPr>
          <w:b/>
        </w:rPr>
        <w:t>Add a user without a Microsoft account</w:t>
      </w:r>
      <w:r w:rsidR="00117EAD">
        <w:t>.</w:t>
      </w:r>
    </w:p>
    <w:p w14:paraId="58526AEB" w14:textId="2F9E6556" w:rsidR="00117EAD" w:rsidRDefault="00A86A55" w:rsidP="00974699">
      <w:pPr>
        <w:pStyle w:val="SubStepAlpha"/>
        <w:spacing w:after="0"/>
      </w:pPr>
      <w:r>
        <w:t>In t</w:t>
      </w:r>
      <w:r w:rsidR="00117EAD">
        <w:t xml:space="preserve">he </w:t>
      </w:r>
      <w:r w:rsidR="00117EAD" w:rsidRPr="00AE6AA2">
        <w:rPr>
          <w:b/>
        </w:rPr>
        <w:t>Create an account for this PC</w:t>
      </w:r>
      <w:r w:rsidR="00117EAD">
        <w:t xml:space="preserve"> window</w:t>
      </w:r>
      <w:r>
        <w:t>, p</w:t>
      </w:r>
      <w:r w:rsidR="00117EAD">
        <w:t xml:space="preserve">rovide the necessary information to create the new user account named </w:t>
      </w:r>
      <w:r w:rsidR="00117EAD" w:rsidRPr="00AE6AA2">
        <w:rPr>
          <w:b/>
        </w:rPr>
        <w:t>User1</w:t>
      </w:r>
      <w:r w:rsidR="00117EAD">
        <w:t xml:space="preserve">. Click </w:t>
      </w:r>
      <w:r w:rsidR="00117EAD" w:rsidRPr="00AE6AA2">
        <w:rPr>
          <w:b/>
        </w:rPr>
        <w:t>Next</w:t>
      </w:r>
      <w:r w:rsidR="00117EAD" w:rsidRPr="0097019E">
        <w:t xml:space="preserve"> </w:t>
      </w:r>
      <w:r w:rsidR="00117EAD">
        <w:t>to create the new user account.</w:t>
      </w:r>
    </w:p>
    <w:p w14:paraId="71AA893D" w14:textId="635B769E" w:rsidR="008D4B62" w:rsidRDefault="008D4B62" w:rsidP="008D4B62">
      <w:pPr>
        <w:pStyle w:val="Heading4"/>
      </w:pPr>
      <w:r>
        <w:t>Question:</w:t>
      </w:r>
    </w:p>
    <w:p w14:paraId="46E2745F" w14:textId="78974CB4" w:rsidR="008D4B62" w:rsidRPr="00974699" w:rsidRDefault="008D4B62" w:rsidP="0073469B">
      <w:pPr>
        <w:pStyle w:val="BodyTextL50"/>
        <w:spacing w:before="0"/>
      </w:pPr>
      <w:r>
        <w:t>What type of user account did you just create?</w:t>
      </w:r>
    </w:p>
    <w:p w14:paraId="633F977F" w14:textId="0FC8C1F6" w:rsidR="00117EAD" w:rsidRDefault="008D4B62" w:rsidP="00974699">
      <w:pPr>
        <w:pStyle w:val="AnswerLineL50"/>
      </w:pPr>
      <w:r>
        <w:t>Type your answers here.</w:t>
      </w:r>
    </w:p>
    <w:p w14:paraId="3CC30FE5" w14:textId="23C5AD52" w:rsidR="00117EAD" w:rsidRDefault="00A86A55" w:rsidP="00117EAD">
      <w:pPr>
        <w:pStyle w:val="SubStepAlpha"/>
      </w:pPr>
      <w:r>
        <w:lastRenderedPageBreak/>
        <w:t>Attempt to l</w:t>
      </w:r>
      <w:r w:rsidR="00117EAD">
        <w:t>og into the newly created user account. It should be successful.</w:t>
      </w:r>
    </w:p>
    <w:p w14:paraId="5845DC7D" w14:textId="7196EA0B" w:rsidR="008D4B62" w:rsidRDefault="00117EAD" w:rsidP="00974699">
      <w:pPr>
        <w:pStyle w:val="SubStepAlpha"/>
        <w:spacing w:after="0"/>
      </w:pPr>
      <w:r>
        <w:t xml:space="preserve">Navigate to </w:t>
      </w:r>
      <w:r>
        <w:rPr>
          <w:b/>
        </w:rPr>
        <w:t>C:\Users</w:t>
      </w:r>
      <w:r>
        <w:t xml:space="preserve"> folder. Right-click the </w:t>
      </w:r>
      <w:r>
        <w:rPr>
          <w:b/>
        </w:rPr>
        <w:t>User1</w:t>
      </w:r>
      <w:r>
        <w:t xml:space="preserve"> folder and select </w:t>
      </w:r>
      <w:r>
        <w:rPr>
          <w:b/>
        </w:rPr>
        <w:t>Properties</w:t>
      </w:r>
      <w:r>
        <w:t xml:space="preserve">, and then the </w:t>
      </w:r>
      <w:r>
        <w:rPr>
          <w:b/>
        </w:rPr>
        <w:t xml:space="preserve">Security </w:t>
      </w:r>
      <w:r>
        <w:t>tab.</w:t>
      </w:r>
    </w:p>
    <w:p w14:paraId="444589D7" w14:textId="6A8D8D88" w:rsidR="008D4B62" w:rsidRDefault="008D4B62" w:rsidP="008D4B62">
      <w:pPr>
        <w:pStyle w:val="Heading4"/>
      </w:pPr>
      <w:r>
        <w:t>Question:</w:t>
      </w:r>
    </w:p>
    <w:p w14:paraId="537B8328" w14:textId="44636CD3" w:rsidR="008D4B62" w:rsidRPr="00974699" w:rsidRDefault="008D4B62" w:rsidP="00974699">
      <w:pPr>
        <w:pStyle w:val="BodyTextL50"/>
        <w:spacing w:before="0"/>
      </w:pPr>
      <w:r>
        <w:t>Which groups or users have full control of this folder?</w:t>
      </w:r>
    </w:p>
    <w:p w14:paraId="616DE5DD" w14:textId="16490034" w:rsidR="00117EAD" w:rsidRDefault="008D4B62" w:rsidP="00974699">
      <w:pPr>
        <w:pStyle w:val="AnswerLineL50"/>
      </w:pPr>
      <w:r>
        <w:t>Type your answers here.</w:t>
      </w:r>
    </w:p>
    <w:p w14:paraId="7B832485" w14:textId="77777777" w:rsidR="008D4B62" w:rsidRDefault="00117EAD" w:rsidP="00974699">
      <w:pPr>
        <w:pStyle w:val="SubStepAlpha"/>
        <w:spacing w:after="0"/>
      </w:pPr>
      <w:r>
        <w:t xml:space="preserve">Open the folder that belongs to </w:t>
      </w:r>
      <w:proofErr w:type="spellStart"/>
      <w:r>
        <w:t>CyberOpsUser</w:t>
      </w:r>
      <w:proofErr w:type="spellEnd"/>
      <w:r>
        <w:t xml:space="preserve">. Right-click the folder and click the </w:t>
      </w:r>
      <w:r>
        <w:rPr>
          <w:b/>
        </w:rPr>
        <w:t xml:space="preserve">Properties </w:t>
      </w:r>
      <w:r>
        <w:t>tab.</w:t>
      </w:r>
    </w:p>
    <w:p w14:paraId="3CBB075C" w14:textId="6E162DE3" w:rsidR="008D4B62" w:rsidRDefault="008D4B62" w:rsidP="008D4B62">
      <w:pPr>
        <w:pStyle w:val="Heading4"/>
      </w:pPr>
      <w:r>
        <w:t>Question:</w:t>
      </w:r>
    </w:p>
    <w:p w14:paraId="63EB49A9" w14:textId="43ECE654" w:rsidR="008D4B62" w:rsidRPr="00974699" w:rsidRDefault="008D4B62" w:rsidP="00974699">
      <w:pPr>
        <w:pStyle w:val="BodyTextL50"/>
        <w:spacing w:before="0"/>
      </w:pPr>
      <w:r>
        <w:t>Were you able to access the folder? Explain.</w:t>
      </w:r>
    </w:p>
    <w:p w14:paraId="7D03FD26" w14:textId="4E480BE3" w:rsidR="00117EAD" w:rsidRDefault="008D4B62" w:rsidP="00974699">
      <w:pPr>
        <w:pStyle w:val="AnswerLineL50"/>
      </w:pPr>
      <w:r>
        <w:t>Type your answers here.</w:t>
      </w:r>
    </w:p>
    <w:p w14:paraId="137F1571" w14:textId="77777777" w:rsidR="00117EAD" w:rsidRDefault="00117EAD" w:rsidP="00117EAD">
      <w:pPr>
        <w:pStyle w:val="SubStepAlpha"/>
      </w:pPr>
      <w:r>
        <w:t xml:space="preserve">Log out of User1 account. Log back in as </w:t>
      </w:r>
      <w:proofErr w:type="spellStart"/>
      <w:r>
        <w:t>CyberOpsUser</w:t>
      </w:r>
      <w:proofErr w:type="spellEnd"/>
      <w:r>
        <w:t>.</w:t>
      </w:r>
    </w:p>
    <w:p w14:paraId="6101171E" w14:textId="3CFCEE8A" w:rsidR="008D4B62" w:rsidRDefault="00117EAD" w:rsidP="00974699">
      <w:pPr>
        <w:pStyle w:val="SubStepAlpha"/>
        <w:spacing w:after="0"/>
      </w:pPr>
      <w:r>
        <w:t xml:space="preserve">Navigate to </w:t>
      </w:r>
      <w:r w:rsidRPr="006C372B">
        <w:rPr>
          <w:b/>
        </w:rPr>
        <w:t>C:\Users</w:t>
      </w:r>
      <w:r>
        <w:t xml:space="preserve"> folder. Right-click the folder and select </w:t>
      </w:r>
      <w:r w:rsidRPr="006C372B">
        <w:rPr>
          <w:b/>
        </w:rPr>
        <w:t>Properties</w:t>
      </w:r>
      <w:r>
        <w:t xml:space="preserve">. Click the </w:t>
      </w:r>
      <w:r w:rsidRPr="006C372B">
        <w:rPr>
          <w:b/>
        </w:rPr>
        <w:t xml:space="preserve">Security </w:t>
      </w:r>
      <w:r>
        <w:t>tab.</w:t>
      </w:r>
    </w:p>
    <w:p w14:paraId="334158D9" w14:textId="6CFA56BE" w:rsidR="008D4B62" w:rsidRDefault="008D4B62" w:rsidP="008D4B62">
      <w:pPr>
        <w:pStyle w:val="Heading4"/>
      </w:pPr>
      <w:r>
        <w:t>Question:</w:t>
      </w:r>
    </w:p>
    <w:p w14:paraId="5ADEB607" w14:textId="34B6721C" w:rsidR="008D4B62" w:rsidRPr="00974699" w:rsidRDefault="008D4B62" w:rsidP="00974699">
      <w:pPr>
        <w:pStyle w:val="BodyTextL50"/>
        <w:spacing w:before="0"/>
      </w:pPr>
      <w:r>
        <w:t>Which groups or users have full control of this folder?</w:t>
      </w:r>
    </w:p>
    <w:p w14:paraId="26AC8A0E" w14:textId="19DC8CC3" w:rsidR="00117EAD" w:rsidRDefault="008D4B62" w:rsidP="00974699">
      <w:pPr>
        <w:pStyle w:val="AnswerLineL50"/>
      </w:pPr>
      <w:r>
        <w:t>Type your answers here.</w:t>
      </w:r>
    </w:p>
    <w:p w14:paraId="5897AB4D" w14:textId="77777777" w:rsidR="00117EAD" w:rsidRDefault="00117EAD" w:rsidP="00117EAD">
      <w:pPr>
        <w:pStyle w:val="Heading2"/>
      </w:pPr>
      <w:r>
        <w:t>Reviewing User Account Properties</w:t>
      </w:r>
    </w:p>
    <w:p w14:paraId="4D9387D5" w14:textId="77777777" w:rsidR="00117EAD" w:rsidRDefault="00117EAD" w:rsidP="00117EAD">
      <w:pPr>
        <w:pStyle w:val="SubStepAlpha"/>
      </w:pPr>
      <w:r>
        <w:t xml:space="preserve">Click </w:t>
      </w:r>
      <w:r w:rsidRPr="004E1BC7">
        <w:rPr>
          <w:b/>
        </w:rPr>
        <w:t>Start</w:t>
      </w:r>
      <w:r>
        <w:t xml:space="preserve"> &gt; Search for </w:t>
      </w:r>
      <w:r w:rsidRPr="004E1BC7">
        <w:rPr>
          <w:b/>
        </w:rPr>
        <w:t>Control Panel</w:t>
      </w:r>
      <w:r w:rsidRPr="008E48B6">
        <w:t xml:space="preserve"> &gt; </w:t>
      </w:r>
      <w:r>
        <w:t xml:space="preserve">Select </w:t>
      </w:r>
      <w:r w:rsidRPr="004E1BC7">
        <w:rPr>
          <w:b/>
        </w:rPr>
        <w:t>Administrative Tools</w:t>
      </w:r>
      <w:r w:rsidRPr="008E48B6">
        <w:t xml:space="preserve"> &gt; </w:t>
      </w:r>
      <w:r>
        <w:t xml:space="preserve">Select </w:t>
      </w:r>
      <w:r w:rsidRPr="004E1BC7">
        <w:rPr>
          <w:b/>
        </w:rPr>
        <w:t>Computer Management</w:t>
      </w:r>
      <w:r>
        <w:t>.</w:t>
      </w:r>
    </w:p>
    <w:p w14:paraId="2FCECE92" w14:textId="77777777" w:rsidR="00117EAD" w:rsidRDefault="00117EAD" w:rsidP="00117EAD">
      <w:pPr>
        <w:pStyle w:val="SubStepAlpha"/>
        <w:keepNext/>
      </w:pPr>
      <w:r>
        <w:t xml:space="preserve">Select </w:t>
      </w:r>
      <w:r w:rsidRPr="004E1BC7">
        <w:rPr>
          <w:b/>
        </w:rPr>
        <w:t>Local Users and Groups</w:t>
      </w:r>
      <w:r>
        <w:t xml:space="preserve">. Click the </w:t>
      </w:r>
      <w:r w:rsidRPr="004E1BC7">
        <w:rPr>
          <w:b/>
        </w:rPr>
        <w:t>User</w:t>
      </w:r>
      <w:r>
        <w:rPr>
          <w:b/>
        </w:rPr>
        <w:t>s</w:t>
      </w:r>
      <w:r>
        <w:t xml:space="preserve"> folder.</w:t>
      </w:r>
    </w:p>
    <w:p w14:paraId="2BD788DD" w14:textId="77777777" w:rsidR="00117EAD" w:rsidRDefault="00117EAD" w:rsidP="00117EAD">
      <w:pPr>
        <w:pStyle w:val="Visual"/>
      </w:pPr>
      <w:r>
        <w:rPr>
          <w:noProof/>
        </w:rPr>
        <w:drawing>
          <wp:inline distT="0" distB="0" distL="0" distR="0" wp14:anchorId="264F0653" wp14:editId="40B25FA4">
            <wp:extent cx="5486400" cy="2383427"/>
            <wp:effectExtent l="0" t="0" r="0" b="0"/>
            <wp:docPr id="14" name="Picture 14" descr="Screenshot of Computer Management showing the Users folder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4740" w14:textId="77777777" w:rsidR="00117EAD" w:rsidRDefault="00117EAD" w:rsidP="00117EAD">
      <w:pPr>
        <w:pStyle w:val="SubStepAlpha"/>
      </w:pPr>
      <w:r>
        <w:t xml:space="preserve">Right-click </w:t>
      </w:r>
      <w:r w:rsidRPr="007D40B4">
        <w:rPr>
          <w:b/>
        </w:rPr>
        <w:t>User1</w:t>
      </w:r>
      <w:r>
        <w:t xml:space="preserve"> and select </w:t>
      </w:r>
      <w:r w:rsidRPr="007D40B4">
        <w:rPr>
          <w:b/>
        </w:rPr>
        <w:t>Properties</w:t>
      </w:r>
      <w:r>
        <w:t>.</w:t>
      </w:r>
    </w:p>
    <w:p w14:paraId="4D7C283C" w14:textId="77777777" w:rsidR="00117EAD" w:rsidRDefault="00117EAD" w:rsidP="00974699">
      <w:pPr>
        <w:pStyle w:val="SubStepAlpha"/>
      </w:pPr>
      <w:r>
        <w:t xml:space="preserve">Click the </w:t>
      </w:r>
      <w:r w:rsidRPr="00BA5B82">
        <w:rPr>
          <w:b/>
        </w:rPr>
        <w:t>Member Of</w:t>
      </w:r>
      <w:r>
        <w:t xml:space="preserve"> </w:t>
      </w:r>
      <w:proofErr w:type="gramStart"/>
      <w:r>
        <w:t>tab</w:t>
      </w:r>
      <w:proofErr w:type="gramEnd"/>
      <w:r>
        <w:t>.</w:t>
      </w:r>
    </w:p>
    <w:p w14:paraId="24B1C440" w14:textId="77777777" w:rsidR="008D4B62" w:rsidRDefault="008D4B62" w:rsidP="00974699">
      <w:pPr>
        <w:pStyle w:val="Heading4"/>
      </w:pPr>
      <w:r>
        <w:t>Question:</w:t>
      </w:r>
    </w:p>
    <w:p w14:paraId="0D6CF5C0" w14:textId="77777777" w:rsidR="008D4B62" w:rsidRDefault="00117EAD" w:rsidP="00974699">
      <w:pPr>
        <w:pStyle w:val="BodyTextL50"/>
        <w:spacing w:before="0"/>
      </w:pPr>
      <w:r>
        <w:t>Which group is User1 is a member of?</w:t>
      </w:r>
    </w:p>
    <w:p w14:paraId="34512257" w14:textId="1831B27D" w:rsidR="008D4B62" w:rsidRDefault="008D4B62" w:rsidP="00974699">
      <w:pPr>
        <w:pStyle w:val="AnswerLineL50"/>
      </w:pPr>
      <w:r>
        <w:t>Type your answers here.</w:t>
      </w:r>
    </w:p>
    <w:p w14:paraId="19825A52" w14:textId="77777777" w:rsidR="00117EAD" w:rsidRDefault="00117EAD" w:rsidP="0073469B">
      <w:pPr>
        <w:pStyle w:val="SubStepAlpha"/>
      </w:pPr>
      <w:r>
        <w:t xml:space="preserve">Right-click the account </w:t>
      </w:r>
      <w:proofErr w:type="spellStart"/>
      <w:r w:rsidRPr="008B3F1D">
        <w:t>CyberOpsUser</w:t>
      </w:r>
      <w:proofErr w:type="spellEnd"/>
      <w:r>
        <w:t xml:space="preserve"> and select </w:t>
      </w:r>
      <w:r w:rsidRPr="00BA5B82">
        <w:t>Properties</w:t>
      </w:r>
      <w:r>
        <w:t>.</w:t>
      </w:r>
    </w:p>
    <w:p w14:paraId="12336069" w14:textId="77777777" w:rsidR="008D4B62" w:rsidRDefault="008D4B62" w:rsidP="00974699">
      <w:pPr>
        <w:pStyle w:val="Heading4"/>
      </w:pPr>
      <w:r>
        <w:t>Question:</w:t>
      </w:r>
    </w:p>
    <w:p w14:paraId="473B2F04" w14:textId="45992DCA" w:rsidR="008D4B62" w:rsidRDefault="00117EAD" w:rsidP="00974699">
      <w:pPr>
        <w:pStyle w:val="BodyTextL50"/>
        <w:spacing w:before="0"/>
      </w:pPr>
      <w:r>
        <w:t>Which group is this user a member of?</w:t>
      </w:r>
    </w:p>
    <w:p w14:paraId="03D2EB7A" w14:textId="77777777" w:rsidR="008D4B62" w:rsidRDefault="008D4B62" w:rsidP="00974699">
      <w:pPr>
        <w:pStyle w:val="AnswerLineL50"/>
      </w:pPr>
      <w:r>
        <w:t>Type your answers here.</w:t>
      </w:r>
    </w:p>
    <w:p w14:paraId="12473818" w14:textId="77777777" w:rsidR="00117EAD" w:rsidRDefault="00117EAD" w:rsidP="00117EAD">
      <w:pPr>
        <w:pStyle w:val="Heading2"/>
      </w:pPr>
      <w:r>
        <w:lastRenderedPageBreak/>
        <w:t>Modifying Local User Accounts</w:t>
      </w:r>
    </w:p>
    <w:p w14:paraId="513FAD8F" w14:textId="77777777" w:rsidR="00117EAD" w:rsidRPr="000E0EB0" w:rsidRDefault="00117EAD" w:rsidP="00117EAD">
      <w:pPr>
        <w:pStyle w:val="Heading3"/>
      </w:pPr>
      <w:r>
        <w:t>Change the account type.</w:t>
      </w:r>
    </w:p>
    <w:p w14:paraId="70B51676" w14:textId="2F1B9E0E" w:rsidR="00117EAD" w:rsidRDefault="00117EAD" w:rsidP="00974699">
      <w:pPr>
        <w:pStyle w:val="SubStepAlpha"/>
      </w:pPr>
      <w:r>
        <w:t xml:space="preserve">Navigate to the </w:t>
      </w:r>
      <w:r w:rsidRPr="00974699">
        <w:rPr>
          <w:b/>
        </w:rPr>
        <w:t>Control Panel</w:t>
      </w:r>
      <w:r>
        <w:t xml:space="preserve"> and select </w:t>
      </w:r>
      <w:r w:rsidRPr="00974699">
        <w:rPr>
          <w:b/>
        </w:rPr>
        <w:t>User Accounts</w:t>
      </w:r>
      <w:r>
        <w:t xml:space="preserve">. Click </w:t>
      </w:r>
      <w:r w:rsidRPr="00974699">
        <w:rPr>
          <w:b/>
        </w:rPr>
        <w:t>Manage another account</w:t>
      </w:r>
      <w:r>
        <w:t xml:space="preserve">. Select </w:t>
      </w:r>
      <w:r w:rsidRPr="00974699">
        <w:rPr>
          <w:b/>
        </w:rPr>
        <w:t>User1</w:t>
      </w:r>
      <w:r>
        <w:t>.</w:t>
      </w:r>
    </w:p>
    <w:p w14:paraId="6E2BA9EC" w14:textId="77777777" w:rsidR="00117EAD" w:rsidRDefault="00117EAD" w:rsidP="00974699">
      <w:pPr>
        <w:pStyle w:val="SubStepAlpha"/>
      </w:pPr>
      <w:r>
        <w:t xml:space="preserve">In the Change an Account window, click the </w:t>
      </w:r>
      <w:r>
        <w:rPr>
          <w:b/>
        </w:rPr>
        <w:t>User1</w:t>
      </w:r>
      <w:r>
        <w:t xml:space="preserve"> account. Click </w:t>
      </w:r>
      <w:r>
        <w:rPr>
          <w:b/>
        </w:rPr>
        <w:t>Change the account type</w:t>
      </w:r>
      <w:r>
        <w:t>.</w:t>
      </w:r>
    </w:p>
    <w:p w14:paraId="77C93A8B" w14:textId="77777777" w:rsidR="00117EAD" w:rsidRDefault="00117EAD" w:rsidP="00974699">
      <w:pPr>
        <w:pStyle w:val="SubStepAlpha"/>
      </w:pPr>
      <w:r>
        <w:t xml:space="preserve">Select the </w:t>
      </w:r>
      <w:r w:rsidRPr="00034B25">
        <w:rPr>
          <w:b/>
        </w:rPr>
        <w:t>Administrator</w:t>
      </w:r>
      <w:r w:rsidRPr="00AE6AA2">
        <w:t xml:space="preserve"> radio button</w:t>
      </w:r>
      <w:r>
        <w:t xml:space="preserve">. Click </w:t>
      </w:r>
      <w:r>
        <w:rPr>
          <w:b/>
        </w:rPr>
        <w:t>Change Account Type</w:t>
      </w:r>
      <w:r>
        <w:t>.</w:t>
      </w:r>
    </w:p>
    <w:p w14:paraId="5B0E3CFD" w14:textId="77777777" w:rsidR="00117EAD" w:rsidRDefault="00117EAD" w:rsidP="00117EAD">
      <w:pPr>
        <w:pStyle w:val="SubStepAlpha"/>
      </w:pPr>
      <w:r>
        <w:t>Now the account User1 has administrative rights.</w:t>
      </w:r>
    </w:p>
    <w:p w14:paraId="4C46943F" w14:textId="77777777" w:rsidR="00117EAD" w:rsidRDefault="00117EAD" w:rsidP="00117EAD">
      <w:pPr>
        <w:pStyle w:val="SubStepAlpha"/>
      </w:pPr>
      <w:r>
        <w:t xml:space="preserve">Navigate to </w:t>
      </w:r>
      <w:r>
        <w:rPr>
          <w:b/>
        </w:rPr>
        <w:t>Control Panel</w:t>
      </w:r>
      <w:r w:rsidRPr="003215A3">
        <w:t xml:space="preserve"> &gt; </w:t>
      </w:r>
      <w:r>
        <w:rPr>
          <w:b/>
        </w:rPr>
        <w:t>Administrative Tools</w:t>
      </w:r>
      <w:r w:rsidRPr="003215A3">
        <w:t xml:space="preserve"> &gt; </w:t>
      </w:r>
      <w:r>
        <w:rPr>
          <w:b/>
        </w:rPr>
        <w:t>Computer Management</w:t>
      </w:r>
      <w:r w:rsidRPr="003215A3">
        <w:t>.</w:t>
      </w:r>
      <w:r>
        <w:t xml:space="preserve"> Click </w:t>
      </w:r>
      <w:r>
        <w:rPr>
          <w:b/>
        </w:rPr>
        <w:t>Local Users and Groups</w:t>
      </w:r>
      <w:r>
        <w:t xml:space="preserve">&gt; </w:t>
      </w:r>
      <w:r>
        <w:rPr>
          <w:b/>
        </w:rPr>
        <w:t>Users</w:t>
      </w:r>
      <w:r w:rsidRPr="003215A3">
        <w:t>.</w:t>
      </w:r>
    </w:p>
    <w:p w14:paraId="4AB202A9" w14:textId="77777777" w:rsidR="00117EAD" w:rsidRDefault="00117EAD" w:rsidP="00974699">
      <w:pPr>
        <w:pStyle w:val="SubStepAlpha"/>
        <w:spacing w:after="0"/>
      </w:pPr>
      <w:r>
        <w:t xml:space="preserve">Right-click </w:t>
      </w:r>
      <w:r w:rsidRPr="003215A3">
        <w:rPr>
          <w:b/>
        </w:rPr>
        <w:t>User1</w:t>
      </w:r>
      <w:r>
        <w:t xml:space="preserve"> and select </w:t>
      </w:r>
      <w:r>
        <w:rPr>
          <w:b/>
        </w:rPr>
        <w:t>Properties</w:t>
      </w:r>
      <w:r>
        <w:t xml:space="preserve">. Click </w:t>
      </w:r>
      <w:r>
        <w:rPr>
          <w:b/>
        </w:rPr>
        <w:t xml:space="preserve">Member Of </w:t>
      </w:r>
      <w:r>
        <w:t>tab.</w:t>
      </w:r>
    </w:p>
    <w:p w14:paraId="06699443" w14:textId="77777777" w:rsidR="008D4B62" w:rsidRDefault="008D4B62" w:rsidP="00974699">
      <w:pPr>
        <w:pStyle w:val="Heading4"/>
      </w:pPr>
      <w:r>
        <w:t>Question:</w:t>
      </w:r>
    </w:p>
    <w:p w14:paraId="2A1CFC11" w14:textId="02BC21CE" w:rsidR="00117EAD" w:rsidRDefault="00117EAD" w:rsidP="00974699">
      <w:pPr>
        <w:pStyle w:val="BodyTextL50"/>
        <w:spacing w:before="0"/>
      </w:pPr>
      <w:r>
        <w:t xml:space="preserve">Which groups </w:t>
      </w:r>
      <w:proofErr w:type="gramStart"/>
      <w:r>
        <w:t>does</w:t>
      </w:r>
      <w:proofErr w:type="gramEnd"/>
      <w:r>
        <w:t xml:space="preserve"> User1 belong to?</w:t>
      </w:r>
    </w:p>
    <w:p w14:paraId="34FED684" w14:textId="7FCBF9A7" w:rsidR="00117EAD" w:rsidRDefault="008D4B62" w:rsidP="00974699">
      <w:pPr>
        <w:pStyle w:val="AnswerLineL50"/>
      </w:pPr>
      <w:r>
        <w:t>Type your answers here.</w:t>
      </w:r>
    </w:p>
    <w:p w14:paraId="38B7B824" w14:textId="77777777" w:rsidR="00117EAD" w:rsidRPr="003215A3" w:rsidRDefault="00117EAD" w:rsidP="00117EAD">
      <w:pPr>
        <w:pStyle w:val="SubStepAlpha"/>
        <w:keepNext/>
      </w:pPr>
      <w:r>
        <w:t xml:space="preserve">Select </w:t>
      </w:r>
      <w:r>
        <w:rPr>
          <w:b/>
        </w:rPr>
        <w:t>Administrators</w:t>
      </w:r>
      <w:r>
        <w:t xml:space="preserve"> and click </w:t>
      </w:r>
      <w:r>
        <w:rPr>
          <w:b/>
        </w:rPr>
        <w:t>Remove</w:t>
      </w:r>
      <w:r>
        <w:t xml:space="preserve"> to remove User1 from the Administrative group. Click </w:t>
      </w:r>
      <w:r>
        <w:rPr>
          <w:b/>
        </w:rPr>
        <w:t>OK</w:t>
      </w:r>
      <w:r>
        <w:t xml:space="preserve"> to continue.</w:t>
      </w:r>
    </w:p>
    <w:p w14:paraId="19C2BF8B" w14:textId="77777777" w:rsidR="00117EAD" w:rsidRPr="00352494" w:rsidRDefault="00117EAD" w:rsidP="00117EAD">
      <w:pPr>
        <w:pStyle w:val="Heading3"/>
      </w:pPr>
      <w:r>
        <w:t>Delete the account.</w:t>
      </w:r>
    </w:p>
    <w:p w14:paraId="5F3B080B" w14:textId="77777777" w:rsidR="00117EAD" w:rsidRDefault="00117EAD" w:rsidP="00974699">
      <w:pPr>
        <w:pStyle w:val="SubStepAlpha"/>
        <w:keepNext/>
      </w:pPr>
      <w:r>
        <w:t xml:space="preserve">To delete the account, right-click </w:t>
      </w:r>
      <w:r>
        <w:rPr>
          <w:b/>
        </w:rPr>
        <w:t>User1</w:t>
      </w:r>
      <w:r>
        <w:t xml:space="preserve">and select </w:t>
      </w:r>
      <w:r>
        <w:rPr>
          <w:b/>
        </w:rPr>
        <w:t>Delete</w:t>
      </w:r>
      <w:r>
        <w:t>.</w:t>
      </w:r>
    </w:p>
    <w:p w14:paraId="76B071F3" w14:textId="77777777" w:rsidR="00117EAD" w:rsidRDefault="00117EAD" w:rsidP="00117EAD">
      <w:pPr>
        <w:pStyle w:val="Visual"/>
      </w:pPr>
      <w:r w:rsidRPr="00B04215">
        <w:rPr>
          <w:noProof/>
        </w:rPr>
        <w:drawing>
          <wp:inline distT="0" distB="0" distL="0" distR="0" wp14:anchorId="314CF93A" wp14:editId="71020514">
            <wp:extent cx="5486400" cy="2014401"/>
            <wp:effectExtent l="0" t="0" r="0" b="5080"/>
            <wp:docPr id="28" name="Picture 28" descr="Screenshot showing Local Users and Groups with User1 highlighted and delete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8677" w14:textId="77777777" w:rsidR="008D4B62" w:rsidRDefault="00117EAD" w:rsidP="00974699">
      <w:pPr>
        <w:pStyle w:val="SubStepAlpha"/>
        <w:spacing w:after="0"/>
      </w:pPr>
      <w:r>
        <w:t xml:space="preserve">Click </w:t>
      </w:r>
      <w:r>
        <w:rPr>
          <w:b/>
        </w:rPr>
        <w:t xml:space="preserve">OK </w:t>
      </w:r>
      <w:r>
        <w:t>to confirm the deletion.</w:t>
      </w:r>
    </w:p>
    <w:p w14:paraId="4D4B9082" w14:textId="35AF7385" w:rsidR="008D4B62" w:rsidRDefault="008D4B62" w:rsidP="008D4B62">
      <w:pPr>
        <w:pStyle w:val="Heading4"/>
      </w:pPr>
      <w:r>
        <w:t>Question:</w:t>
      </w:r>
    </w:p>
    <w:p w14:paraId="26EF7BAD" w14:textId="4A3BFE64" w:rsidR="008D4B62" w:rsidRPr="00974699" w:rsidRDefault="008D4B62" w:rsidP="00974699">
      <w:pPr>
        <w:pStyle w:val="BodyTextL50"/>
        <w:spacing w:before="0"/>
      </w:pPr>
      <w:r>
        <w:t>What is another way to delete a user account?</w:t>
      </w:r>
    </w:p>
    <w:p w14:paraId="10CAE937" w14:textId="598D5F70" w:rsidR="00117EAD" w:rsidRDefault="008D4B62" w:rsidP="00974699">
      <w:pPr>
        <w:pStyle w:val="AnswerLineL50"/>
      </w:pPr>
      <w:r>
        <w:t>Type your answers here.</w:t>
      </w:r>
    </w:p>
    <w:p w14:paraId="62F82B1D" w14:textId="60F27503" w:rsidR="00117EAD" w:rsidRDefault="00117EAD" w:rsidP="00117EAD">
      <w:pPr>
        <w:pStyle w:val="Heading1"/>
      </w:pPr>
      <w:r>
        <w:t>Reflection Questions</w:t>
      </w:r>
    </w:p>
    <w:p w14:paraId="659AD6B1" w14:textId="77777777" w:rsidR="00117EAD" w:rsidRDefault="00117EAD" w:rsidP="00117EAD">
      <w:pPr>
        <w:pStyle w:val="ReflectionQ"/>
        <w:keepNext w:val="0"/>
      </w:pPr>
      <w:r>
        <w:t>Why is it important to protect all accounts with strong passwords?</w:t>
      </w:r>
    </w:p>
    <w:p w14:paraId="151E2F7D" w14:textId="359BEAD2" w:rsidR="00117EAD" w:rsidRDefault="00117EAD" w:rsidP="00117EAD">
      <w:pPr>
        <w:pStyle w:val="AnswerLineL25"/>
      </w:pPr>
      <w:r>
        <w:t>Type your answers here.</w:t>
      </w:r>
    </w:p>
    <w:p w14:paraId="1092A7A4" w14:textId="77777777" w:rsidR="00117EAD" w:rsidRDefault="00117EAD" w:rsidP="00117EAD">
      <w:pPr>
        <w:pStyle w:val="ReflectionQ"/>
        <w:keepNext w:val="0"/>
      </w:pPr>
      <w:r>
        <w:t>Why would you create a user with Standard privileges?</w:t>
      </w:r>
    </w:p>
    <w:p w14:paraId="7A41ED10" w14:textId="77777777" w:rsidR="00E46CDA" w:rsidRDefault="00E46CDA" w:rsidP="00E46CDA">
      <w:pPr>
        <w:pStyle w:val="ReflectionQ"/>
        <w:keepNext w:val="0"/>
        <w:numPr>
          <w:ilvl w:val="0"/>
          <w:numId w:val="0"/>
        </w:numPr>
      </w:pPr>
    </w:p>
    <w:p w14:paraId="32EAAC34" w14:textId="77777777" w:rsidR="00E46CDA" w:rsidRDefault="00E46CDA" w:rsidP="00E46CDA">
      <w:pPr>
        <w:pStyle w:val="ReflectionQ"/>
        <w:keepNext w:val="0"/>
        <w:numPr>
          <w:ilvl w:val="0"/>
          <w:numId w:val="0"/>
        </w:numPr>
      </w:pPr>
    </w:p>
    <w:p w14:paraId="11C49188" w14:textId="77777777" w:rsidR="00E46CDA" w:rsidRDefault="00E46CDA" w:rsidP="00E46CDA">
      <w:pPr>
        <w:pStyle w:val="ReflectionQ"/>
        <w:keepNext w:val="0"/>
        <w:numPr>
          <w:ilvl w:val="0"/>
          <w:numId w:val="0"/>
        </w:numPr>
      </w:pPr>
    </w:p>
    <w:p w14:paraId="203790A8" w14:textId="77777777" w:rsidR="00E46CDA" w:rsidRDefault="00E46CDA" w:rsidP="00E46CDA">
      <w:pPr>
        <w:pStyle w:val="ReflectionQ"/>
        <w:keepNext w:val="0"/>
        <w:numPr>
          <w:ilvl w:val="0"/>
          <w:numId w:val="0"/>
        </w:numPr>
      </w:pPr>
    </w:p>
    <w:p w14:paraId="76CA36E2" w14:textId="47317F77" w:rsidR="00E46CDA" w:rsidRPr="00E46CDA" w:rsidRDefault="00E46CDA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E46CDA">
        <w:rPr>
          <w:b/>
          <w:bCs/>
          <w:color w:val="EE0000"/>
          <w:sz w:val="32"/>
          <w:szCs w:val="32"/>
        </w:rPr>
        <w:t>Lab Answers</w:t>
      </w:r>
    </w:p>
    <w:p w14:paraId="6BBD99A2" w14:textId="470ECBAB" w:rsidR="00E46CDA" w:rsidRDefault="00E46CDA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E46CDA">
        <w:rPr>
          <w:b/>
          <w:bCs/>
          <w:color w:val="EE0000"/>
          <w:sz w:val="32"/>
          <w:szCs w:val="32"/>
        </w:rPr>
        <w:t>Part 1:</w:t>
      </w:r>
    </w:p>
    <w:p w14:paraId="67421B9A" w14:textId="7564B464" w:rsidR="002A3113" w:rsidRPr="00E46CDA" w:rsidRDefault="002A3113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Step 2:</w:t>
      </w:r>
    </w:p>
    <w:p w14:paraId="16317814" w14:textId="77777777" w:rsidR="00E46CDA" w:rsidRDefault="00E46CDA" w:rsidP="00E46CDA">
      <w:pPr>
        <w:pStyle w:val="ReflectionQ"/>
        <w:keepNext w:val="0"/>
        <w:numPr>
          <w:ilvl w:val="0"/>
          <w:numId w:val="0"/>
        </w:numPr>
        <w:rPr>
          <w:color w:val="EE0000"/>
          <w:sz w:val="32"/>
          <w:szCs w:val="32"/>
        </w:rPr>
      </w:pPr>
    </w:p>
    <w:p w14:paraId="5C754651" w14:textId="6C5F6013" w:rsidR="00E46CDA" w:rsidRPr="003734A4" w:rsidRDefault="00E46CDA" w:rsidP="00E46CDA">
      <w:pPr>
        <w:pStyle w:val="ReflectionQ"/>
        <w:keepNext w:val="0"/>
        <w:numPr>
          <w:ilvl w:val="0"/>
          <w:numId w:val="0"/>
        </w:numPr>
        <w:ind w:firstLine="720"/>
        <w:rPr>
          <w:b/>
          <w:bCs/>
          <w:color w:val="EE0000"/>
          <w:szCs w:val="20"/>
        </w:rPr>
      </w:pPr>
      <w:r w:rsidRPr="003734A4">
        <w:rPr>
          <w:b/>
          <w:bCs/>
          <w:color w:val="EE0000"/>
          <w:szCs w:val="20"/>
        </w:rPr>
        <w:t>f.</w:t>
      </w:r>
    </w:p>
    <w:p w14:paraId="59BE4BA5" w14:textId="47B48D45" w:rsidR="00E46CDA" w:rsidRPr="00E46CDA" w:rsidRDefault="00E46CDA" w:rsidP="00E46CDA">
      <w:pPr>
        <w:pStyle w:val="ReflectionQ"/>
        <w:keepNext w:val="0"/>
        <w:numPr>
          <w:ilvl w:val="0"/>
          <w:numId w:val="0"/>
        </w:numPr>
        <w:ind w:firstLine="720"/>
        <w:rPr>
          <w:color w:val="EE0000"/>
          <w:sz w:val="28"/>
          <w:szCs w:val="28"/>
        </w:rPr>
      </w:pPr>
      <w:r w:rsidRPr="00E46CDA">
        <w:rPr>
          <w:color w:val="EE0000"/>
          <w:sz w:val="28"/>
          <w:szCs w:val="28"/>
        </w:rPr>
        <w:t>The account created is a Local Account</w:t>
      </w:r>
      <w:r>
        <w:rPr>
          <w:color w:val="EE0000"/>
          <w:sz w:val="28"/>
          <w:szCs w:val="28"/>
        </w:rPr>
        <w:t xml:space="preserve"> called User1</w:t>
      </w:r>
    </w:p>
    <w:p w14:paraId="3DF3F90D" w14:textId="728D27D0" w:rsidR="00E46CDA" w:rsidRDefault="003C76A4" w:rsidP="00E46CDA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  <w:r w:rsidRPr="003C76A4">
        <w:rPr>
          <w:color w:val="EE0000"/>
          <w:szCs w:val="20"/>
        </w:rPr>
        <w:drawing>
          <wp:inline distT="0" distB="0" distL="0" distR="0" wp14:anchorId="2C3D4336" wp14:editId="38644B13">
            <wp:extent cx="4966855" cy="2780552"/>
            <wp:effectExtent l="0" t="0" r="5715" b="1270"/>
            <wp:docPr id="20822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141" cy="27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BBA7" w14:textId="2D372249" w:rsidR="003C76A4" w:rsidRDefault="003C76A4" w:rsidP="00E46CDA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  <w:r w:rsidRPr="003C76A4">
        <w:rPr>
          <w:color w:val="EE0000"/>
          <w:szCs w:val="20"/>
        </w:rPr>
        <w:drawing>
          <wp:inline distT="0" distB="0" distL="0" distR="0" wp14:anchorId="372B240F" wp14:editId="6B393B72">
            <wp:extent cx="5070764" cy="2852305"/>
            <wp:effectExtent l="0" t="0" r="0" b="5715"/>
            <wp:docPr id="20930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3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547" cy="28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72E6" w14:textId="77777777" w:rsidR="00E46CDA" w:rsidRDefault="00E46CDA" w:rsidP="003C76A4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</w:p>
    <w:p w14:paraId="6DC5B1D0" w14:textId="77777777" w:rsidR="002A3113" w:rsidRDefault="002A3113" w:rsidP="003C76A4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</w:p>
    <w:p w14:paraId="379D15A5" w14:textId="77777777" w:rsidR="002A3113" w:rsidRDefault="002A3113" w:rsidP="003C76A4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</w:p>
    <w:p w14:paraId="56187541" w14:textId="5832A3E9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Cs w:val="20"/>
        </w:rPr>
      </w:pPr>
      <w:r>
        <w:rPr>
          <w:color w:val="EE0000"/>
          <w:szCs w:val="20"/>
        </w:rPr>
        <w:tab/>
      </w:r>
      <w:r w:rsidRPr="002A3113">
        <w:rPr>
          <w:b/>
          <w:bCs/>
          <w:color w:val="EE0000"/>
          <w:szCs w:val="20"/>
        </w:rPr>
        <w:t>h.</w:t>
      </w:r>
    </w:p>
    <w:p w14:paraId="16FB3560" w14:textId="27EE0BA3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Cs w:val="20"/>
        </w:rPr>
        <w:tab/>
      </w:r>
      <w:r w:rsidRPr="002A3113">
        <w:rPr>
          <w:color w:val="EE0000"/>
          <w:sz w:val="28"/>
          <w:szCs w:val="28"/>
        </w:rPr>
        <w:t>All users have full control including the new user I made User 1.</w:t>
      </w:r>
    </w:p>
    <w:p w14:paraId="5370C149" w14:textId="6294F356" w:rsidR="002A3113" w:rsidRDefault="002A3113" w:rsidP="002A3113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  <w:r w:rsidRPr="002A3113">
        <w:rPr>
          <w:color w:val="EE0000"/>
          <w:szCs w:val="20"/>
        </w:rPr>
        <w:drawing>
          <wp:inline distT="0" distB="0" distL="0" distR="0" wp14:anchorId="074813AC" wp14:editId="1F5D783A">
            <wp:extent cx="5465618" cy="3156829"/>
            <wp:effectExtent l="0" t="0" r="1905" b="5715"/>
            <wp:docPr id="4958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6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99" cy="31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2687" w14:textId="77777777" w:rsidR="002A3113" w:rsidRDefault="002A3113" w:rsidP="002A3113">
      <w:pPr>
        <w:pStyle w:val="ReflectionQ"/>
        <w:keepNext w:val="0"/>
        <w:numPr>
          <w:ilvl w:val="0"/>
          <w:numId w:val="0"/>
        </w:numPr>
        <w:jc w:val="center"/>
        <w:rPr>
          <w:color w:val="EE0000"/>
          <w:szCs w:val="20"/>
        </w:rPr>
      </w:pPr>
    </w:p>
    <w:p w14:paraId="390B4501" w14:textId="2614E62E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2A3113">
        <w:rPr>
          <w:b/>
          <w:bCs/>
          <w:color w:val="EE0000"/>
          <w:sz w:val="32"/>
          <w:szCs w:val="32"/>
        </w:rPr>
        <w:t>Part 2:</w:t>
      </w:r>
    </w:p>
    <w:p w14:paraId="405DBECA" w14:textId="52E2D5BE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2A3113">
        <w:rPr>
          <w:b/>
          <w:bCs/>
          <w:color w:val="EE0000"/>
          <w:sz w:val="32"/>
          <w:szCs w:val="32"/>
        </w:rPr>
        <w:tab/>
      </w:r>
    </w:p>
    <w:p w14:paraId="11D0D5CC" w14:textId="7B7138BD" w:rsidR="002A3113" w:rsidRDefault="002A3113" w:rsidP="002A3113">
      <w:pPr>
        <w:pStyle w:val="ReflectionQ"/>
        <w:keepNext w:val="0"/>
        <w:numPr>
          <w:ilvl w:val="0"/>
          <w:numId w:val="0"/>
        </w:numPr>
        <w:ind w:firstLine="720"/>
        <w:rPr>
          <w:b/>
          <w:bCs/>
          <w:color w:val="EE0000"/>
          <w:szCs w:val="20"/>
        </w:rPr>
      </w:pPr>
      <w:r w:rsidRPr="002A3113">
        <w:rPr>
          <w:b/>
          <w:bCs/>
          <w:color w:val="EE0000"/>
          <w:szCs w:val="20"/>
        </w:rPr>
        <w:t>d.</w:t>
      </w:r>
    </w:p>
    <w:p w14:paraId="76B289EA" w14:textId="5AADE8B8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ind w:firstLine="720"/>
        <w:rPr>
          <w:color w:val="EE0000"/>
          <w:sz w:val="28"/>
          <w:szCs w:val="28"/>
        </w:rPr>
      </w:pPr>
      <w:r w:rsidRPr="002A3113">
        <w:rPr>
          <w:color w:val="EE0000"/>
          <w:sz w:val="28"/>
          <w:szCs w:val="28"/>
        </w:rPr>
        <w:t>User1 is a member of the group Users</w:t>
      </w:r>
      <w:r>
        <w:rPr>
          <w:color w:val="EE0000"/>
          <w:sz w:val="28"/>
          <w:szCs w:val="28"/>
        </w:rPr>
        <w:t>.</w:t>
      </w:r>
    </w:p>
    <w:p w14:paraId="51041407" w14:textId="4B9D7CD6" w:rsidR="002A3113" w:rsidRDefault="002A3113" w:rsidP="002A3113">
      <w:pPr>
        <w:pStyle w:val="ReflectionQ"/>
        <w:keepNext w:val="0"/>
        <w:numPr>
          <w:ilvl w:val="0"/>
          <w:numId w:val="0"/>
        </w:numPr>
        <w:ind w:firstLine="720"/>
        <w:rPr>
          <w:b/>
          <w:bCs/>
          <w:color w:val="EE0000"/>
          <w:szCs w:val="20"/>
        </w:rPr>
      </w:pPr>
      <w:r w:rsidRPr="002A3113">
        <w:rPr>
          <w:b/>
          <w:bCs/>
          <w:color w:val="EE0000"/>
          <w:szCs w:val="20"/>
        </w:rPr>
        <w:drawing>
          <wp:inline distT="0" distB="0" distL="0" distR="0" wp14:anchorId="73CB049E" wp14:editId="1A093CA1">
            <wp:extent cx="5310554" cy="2991928"/>
            <wp:effectExtent l="0" t="0" r="4445" b="0"/>
            <wp:docPr id="10385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2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0316" cy="299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8874" w14:textId="2E7AB56F" w:rsidR="00610548" w:rsidRDefault="00610548" w:rsidP="002A3113">
      <w:pPr>
        <w:pStyle w:val="ReflectionQ"/>
        <w:keepNext w:val="0"/>
        <w:numPr>
          <w:ilvl w:val="0"/>
          <w:numId w:val="0"/>
        </w:numPr>
        <w:ind w:firstLine="720"/>
        <w:rPr>
          <w:b/>
          <w:bCs/>
          <w:color w:val="EE0000"/>
          <w:szCs w:val="20"/>
        </w:rPr>
      </w:pPr>
      <w:r>
        <w:rPr>
          <w:b/>
          <w:bCs/>
          <w:color w:val="EE0000"/>
          <w:szCs w:val="20"/>
        </w:rPr>
        <w:lastRenderedPageBreak/>
        <w:t>e.</w:t>
      </w:r>
    </w:p>
    <w:p w14:paraId="056F91B7" w14:textId="7D8B8552" w:rsidR="00610548" w:rsidRPr="00610548" w:rsidRDefault="00610548" w:rsidP="00610548">
      <w:pPr>
        <w:pStyle w:val="ReflectionQ"/>
        <w:keepNext w:val="0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10548">
        <w:rPr>
          <w:color w:val="EE0000"/>
          <w:sz w:val="28"/>
          <w:szCs w:val="28"/>
        </w:rPr>
        <w:t xml:space="preserve">My admin account </w:t>
      </w:r>
      <w:proofErr w:type="spellStart"/>
      <w:r>
        <w:rPr>
          <w:color w:val="EE0000"/>
          <w:sz w:val="28"/>
          <w:szCs w:val="28"/>
        </w:rPr>
        <w:t>JadonKosberg</w:t>
      </w:r>
      <w:proofErr w:type="spellEnd"/>
      <w:r>
        <w:rPr>
          <w:color w:val="EE0000"/>
          <w:sz w:val="28"/>
          <w:szCs w:val="28"/>
        </w:rPr>
        <w:t xml:space="preserve"> is a member of the groups Administrators and Users.</w:t>
      </w:r>
    </w:p>
    <w:p w14:paraId="72675140" w14:textId="3E57C6B0" w:rsidR="00610548" w:rsidRPr="002A3113" w:rsidRDefault="00610548" w:rsidP="003734A4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Cs w:val="20"/>
        </w:rPr>
      </w:pPr>
      <w:r w:rsidRPr="00610548">
        <w:rPr>
          <w:b/>
          <w:bCs/>
          <w:color w:val="EE0000"/>
          <w:szCs w:val="20"/>
        </w:rPr>
        <w:drawing>
          <wp:inline distT="0" distB="0" distL="0" distR="0" wp14:anchorId="486E1C89" wp14:editId="0D3D9667">
            <wp:extent cx="6524969" cy="3713018"/>
            <wp:effectExtent l="0" t="0" r="9525" b="1905"/>
            <wp:docPr id="74809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7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2116" cy="37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4D0C" w14:textId="77777777" w:rsidR="002A3113" w:rsidRPr="002A3113" w:rsidRDefault="002A3113" w:rsidP="002A3113">
      <w:pPr>
        <w:pStyle w:val="ReflectionQ"/>
        <w:keepNext w:val="0"/>
        <w:numPr>
          <w:ilvl w:val="0"/>
          <w:numId w:val="0"/>
        </w:numPr>
        <w:rPr>
          <w:color w:val="EE0000"/>
          <w:sz w:val="32"/>
          <w:szCs w:val="32"/>
        </w:rPr>
      </w:pPr>
    </w:p>
    <w:p w14:paraId="3C321977" w14:textId="43C58E28" w:rsidR="00E46CDA" w:rsidRPr="003734A4" w:rsidRDefault="00E46CDA" w:rsidP="00E46CDA">
      <w:pPr>
        <w:pStyle w:val="ReflectionQ"/>
        <w:keepNext w:val="0"/>
        <w:numPr>
          <w:ilvl w:val="0"/>
          <w:numId w:val="0"/>
        </w:numPr>
        <w:jc w:val="center"/>
        <w:rPr>
          <w:b/>
          <w:bCs/>
          <w:color w:val="EE0000"/>
          <w:szCs w:val="20"/>
        </w:rPr>
      </w:pPr>
    </w:p>
    <w:p w14:paraId="604DCBBC" w14:textId="77777777" w:rsidR="003734A4" w:rsidRDefault="003734A4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</w:p>
    <w:p w14:paraId="034FA19A" w14:textId="79D44AFD" w:rsidR="00E46CDA" w:rsidRPr="003734A4" w:rsidRDefault="003734A4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3734A4">
        <w:rPr>
          <w:b/>
          <w:bCs/>
          <w:color w:val="EE0000"/>
          <w:sz w:val="32"/>
          <w:szCs w:val="32"/>
        </w:rPr>
        <w:t>Part 3:</w:t>
      </w:r>
    </w:p>
    <w:p w14:paraId="3C2BFF18" w14:textId="3282C2D7" w:rsidR="003734A4" w:rsidRPr="003734A4" w:rsidRDefault="003734A4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3734A4">
        <w:rPr>
          <w:b/>
          <w:bCs/>
          <w:color w:val="EE0000"/>
          <w:sz w:val="32"/>
          <w:szCs w:val="32"/>
        </w:rPr>
        <w:t>Step 1:</w:t>
      </w:r>
    </w:p>
    <w:p w14:paraId="3FD92468" w14:textId="77777777" w:rsidR="003734A4" w:rsidRPr="003734A4" w:rsidRDefault="003734A4" w:rsidP="00E46CDA">
      <w:pPr>
        <w:pStyle w:val="ReflectionQ"/>
        <w:keepNext w:val="0"/>
        <w:numPr>
          <w:ilvl w:val="0"/>
          <w:numId w:val="0"/>
        </w:numPr>
        <w:rPr>
          <w:b/>
          <w:bCs/>
          <w:color w:val="EE0000"/>
          <w:sz w:val="32"/>
          <w:szCs w:val="32"/>
        </w:rPr>
      </w:pPr>
      <w:r w:rsidRPr="003734A4">
        <w:rPr>
          <w:b/>
          <w:bCs/>
          <w:color w:val="EE0000"/>
          <w:sz w:val="32"/>
          <w:szCs w:val="32"/>
        </w:rPr>
        <w:tab/>
      </w:r>
    </w:p>
    <w:p w14:paraId="182ED4CA" w14:textId="63F16C6B" w:rsidR="003734A4" w:rsidRDefault="003734A4" w:rsidP="003734A4">
      <w:pPr>
        <w:pStyle w:val="ReflectionQ"/>
        <w:keepNext w:val="0"/>
        <w:numPr>
          <w:ilvl w:val="0"/>
          <w:numId w:val="0"/>
        </w:numPr>
        <w:ind w:firstLine="720"/>
        <w:rPr>
          <w:b/>
          <w:bCs/>
          <w:color w:val="EE0000"/>
          <w:szCs w:val="20"/>
        </w:rPr>
      </w:pPr>
      <w:r w:rsidRPr="003734A4">
        <w:rPr>
          <w:b/>
          <w:bCs/>
          <w:color w:val="EE0000"/>
          <w:szCs w:val="20"/>
        </w:rPr>
        <w:t xml:space="preserve">f. </w:t>
      </w:r>
    </w:p>
    <w:p w14:paraId="6AC84920" w14:textId="2B4588D8" w:rsidR="003734A4" w:rsidRPr="000E4BC0" w:rsidRDefault="003734A4" w:rsidP="000E4BC0">
      <w:pPr>
        <w:pStyle w:val="ReflectionQ"/>
        <w:keepNext w:val="0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0E4BC0">
        <w:rPr>
          <w:color w:val="EE0000"/>
          <w:sz w:val="28"/>
          <w:szCs w:val="28"/>
        </w:rPr>
        <w:t xml:space="preserve">User1 is now </w:t>
      </w:r>
      <w:proofErr w:type="gramStart"/>
      <w:r w:rsidRPr="000E4BC0">
        <w:rPr>
          <w:color w:val="EE0000"/>
          <w:sz w:val="28"/>
          <w:szCs w:val="28"/>
        </w:rPr>
        <w:t>apart</w:t>
      </w:r>
      <w:proofErr w:type="gramEnd"/>
      <w:r w:rsidRPr="000E4BC0">
        <w:rPr>
          <w:color w:val="EE0000"/>
          <w:sz w:val="28"/>
          <w:szCs w:val="28"/>
        </w:rPr>
        <w:t xml:space="preserve"> of </w:t>
      </w:r>
      <w:r w:rsidR="000E4BC0" w:rsidRPr="000E4BC0">
        <w:rPr>
          <w:color w:val="EE0000"/>
          <w:sz w:val="28"/>
          <w:szCs w:val="28"/>
        </w:rPr>
        <w:t>the Administrators and Users group after changing the account type.</w:t>
      </w:r>
    </w:p>
    <w:p w14:paraId="2EED14D9" w14:textId="513545BC" w:rsidR="003734A4" w:rsidRDefault="003734A4" w:rsidP="003734A4">
      <w:pPr>
        <w:pStyle w:val="ReflectionQ"/>
        <w:keepNext w:val="0"/>
        <w:numPr>
          <w:ilvl w:val="0"/>
          <w:numId w:val="0"/>
        </w:numPr>
        <w:ind w:left="360" w:hanging="360"/>
        <w:jc w:val="center"/>
        <w:rPr>
          <w:b/>
          <w:bCs/>
          <w:color w:val="EE0000"/>
          <w:szCs w:val="20"/>
        </w:rPr>
      </w:pPr>
      <w:r w:rsidRPr="003734A4">
        <w:rPr>
          <w:b/>
          <w:bCs/>
          <w:color w:val="EE0000"/>
          <w:szCs w:val="20"/>
        </w:rPr>
        <w:lastRenderedPageBreak/>
        <w:drawing>
          <wp:inline distT="0" distB="0" distL="0" distR="0" wp14:anchorId="03C1308A" wp14:editId="716AE361">
            <wp:extent cx="6286706" cy="3622964"/>
            <wp:effectExtent l="0" t="0" r="0" b="0"/>
            <wp:docPr id="10805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0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804" cy="365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EFAF" w14:textId="77777777" w:rsidR="000E4BC0" w:rsidRDefault="000E4BC0" w:rsidP="003734A4">
      <w:pPr>
        <w:pStyle w:val="ReflectionQ"/>
        <w:keepNext w:val="0"/>
        <w:numPr>
          <w:ilvl w:val="0"/>
          <w:numId w:val="0"/>
        </w:numPr>
        <w:ind w:left="360" w:hanging="360"/>
        <w:jc w:val="center"/>
        <w:rPr>
          <w:b/>
          <w:bCs/>
          <w:color w:val="EE0000"/>
          <w:szCs w:val="20"/>
        </w:rPr>
      </w:pPr>
    </w:p>
    <w:p w14:paraId="763EA13E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72333451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6D9B50A6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00219D2F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6AB5E196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2A22B890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0E3D434C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6C43CE3B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4C0A5261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0710F628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50A0AC03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2CD15D35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2ACE6548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4C9F4C0D" w14:textId="77777777" w:rsidR="007D5260" w:rsidRDefault="007D526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</w:p>
    <w:p w14:paraId="3206D794" w14:textId="4B105525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Step 2:</w:t>
      </w:r>
    </w:p>
    <w:p w14:paraId="0C467EDF" w14:textId="77777777" w:rsidR="000E4BC0" w:rsidRDefault="000E4BC0" w:rsidP="000E4BC0">
      <w:pPr>
        <w:pStyle w:val="ReflectionQ"/>
        <w:keepNext w:val="0"/>
        <w:numPr>
          <w:ilvl w:val="0"/>
          <w:numId w:val="0"/>
        </w:numPr>
        <w:ind w:left="360"/>
        <w:rPr>
          <w:b/>
          <w:bCs/>
          <w:color w:val="EE0000"/>
          <w:sz w:val="32"/>
          <w:szCs w:val="32"/>
        </w:rPr>
      </w:pPr>
    </w:p>
    <w:p w14:paraId="3A5A3E08" w14:textId="7974AE0F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firstLine="360"/>
        <w:rPr>
          <w:b/>
          <w:bCs/>
          <w:color w:val="EE0000"/>
          <w:szCs w:val="20"/>
        </w:rPr>
      </w:pPr>
      <w:r w:rsidRPr="000E4BC0">
        <w:rPr>
          <w:b/>
          <w:bCs/>
          <w:color w:val="EE0000"/>
          <w:szCs w:val="20"/>
        </w:rPr>
        <w:t xml:space="preserve">b. </w:t>
      </w:r>
    </w:p>
    <w:p w14:paraId="007360A7" w14:textId="62AFE5BD" w:rsidR="000E4BC0" w:rsidRPr="000E4BC0" w:rsidRDefault="000E4BC0" w:rsidP="008E0A52">
      <w:pPr>
        <w:pStyle w:val="ReflectionQ"/>
        <w:keepNext w:val="0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0E4BC0">
        <w:rPr>
          <w:color w:val="EE0000"/>
          <w:sz w:val="28"/>
          <w:szCs w:val="28"/>
        </w:rPr>
        <w:t xml:space="preserve">Another way </w:t>
      </w:r>
      <w:r w:rsidR="00FB20DB">
        <w:rPr>
          <w:color w:val="EE0000"/>
          <w:sz w:val="28"/>
          <w:szCs w:val="28"/>
        </w:rPr>
        <w:t xml:space="preserve">to delete user accounts is </w:t>
      </w:r>
      <w:proofErr w:type="gramStart"/>
      <w:r w:rsidR="00FB20DB">
        <w:rPr>
          <w:color w:val="EE0000"/>
          <w:sz w:val="28"/>
          <w:szCs w:val="28"/>
        </w:rPr>
        <w:t>you can</w:t>
      </w:r>
      <w:proofErr w:type="gramEnd"/>
      <w:r w:rsidR="00FB20DB">
        <w:rPr>
          <w:color w:val="EE0000"/>
          <w:sz w:val="28"/>
          <w:szCs w:val="28"/>
        </w:rPr>
        <w:t xml:space="preserve"> go back to the control panel and user accounts and </w:t>
      </w:r>
      <w:proofErr w:type="gramStart"/>
      <w:r w:rsidR="00FB20DB">
        <w:rPr>
          <w:color w:val="EE0000"/>
          <w:sz w:val="28"/>
          <w:szCs w:val="28"/>
        </w:rPr>
        <w:t>then select</w:t>
      </w:r>
      <w:proofErr w:type="gramEnd"/>
      <w:r w:rsidR="00FB20DB">
        <w:rPr>
          <w:color w:val="EE0000"/>
          <w:sz w:val="28"/>
          <w:szCs w:val="28"/>
        </w:rPr>
        <w:t xml:space="preserve"> manage another account and then select the user you </w:t>
      </w:r>
      <w:proofErr w:type="gramStart"/>
      <w:r w:rsidR="00FB20DB">
        <w:rPr>
          <w:color w:val="EE0000"/>
          <w:sz w:val="28"/>
          <w:szCs w:val="28"/>
        </w:rPr>
        <w:t>wan</w:t>
      </w:r>
      <w:proofErr w:type="gramEnd"/>
      <w:r w:rsidR="00FB20DB">
        <w:rPr>
          <w:color w:val="EE0000"/>
          <w:sz w:val="28"/>
          <w:szCs w:val="28"/>
        </w:rPr>
        <w:t xml:space="preserve"> to delete and then select delete account.</w:t>
      </w:r>
    </w:p>
    <w:p w14:paraId="0476D84B" w14:textId="5E044D86" w:rsidR="000E4BC0" w:rsidRDefault="000E4BC0" w:rsidP="000E4BC0">
      <w:pPr>
        <w:pStyle w:val="ReflectionQ"/>
        <w:keepNext w:val="0"/>
        <w:numPr>
          <w:ilvl w:val="0"/>
          <w:numId w:val="0"/>
        </w:numPr>
        <w:ind w:left="360" w:hanging="360"/>
        <w:jc w:val="center"/>
        <w:rPr>
          <w:b/>
          <w:bCs/>
          <w:color w:val="EE0000"/>
          <w:szCs w:val="20"/>
        </w:rPr>
      </w:pPr>
      <w:r w:rsidRPr="000E4BC0">
        <w:rPr>
          <w:b/>
          <w:bCs/>
          <w:color w:val="EE0000"/>
          <w:szCs w:val="20"/>
        </w:rPr>
        <w:drawing>
          <wp:inline distT="0" distB="0" distL="0" distR="0" wp14:anchorId="661EE9FD" wp14:editId="3EDA35AF">
            <wp:extent cx="5881255" cy="3267364"/>
            <wp:effectExtent l="0" t="0" r="5715" b="9525"/>
            <wp:docPr id="935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6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0443" cy="32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58F" w14:textId="77777777" w:rsidR="008E0A52" w:rsidRDefault="008E0A52" w:rsidP="000E4BC0">
      <w:pPr>
        <w:pStyle w:val="ReflectionQ"/>
        <w:keepNext w:val="0"/>
        <w:numPr>
          <w:ilvl w:val="0"/>
          <w:numId w:val="0"/>
        </w:numPr>
        <w:ind w:left="360" w:hanging="360"/>
        <w:jc w:val="center"/>
        <w:rPr>
          <w:b/>
          <w:bCs/>
          <w:color w:val="EE0000"/>
          <w:szCs w:val="20"/>
        </w:rPr>
      </w:pPr>
    </w:p>
    <w:p w14:paraId="73DECEDE" w14:textId="333E4270" w:rsidR="008E0A52" w:rsidRPr="008E0A52" w:rsidRDefault="008E0A52" w:rsidP="008E0A52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32"/>
          <w:szCs w:val="32"/>
        </w:rPr>
      </w:pPr>
      <w:r w:rsidRPr="008E0A52">
        <w:rPr>
          <w:b/>
          <w:bCs/>
          <w:color w:val="EE0000"/>
          <w:sz w:val="32"/>
          <w:szCs w:val="32"/>
        </w:rPr>
        <w:t>Reflection Questions</w:t>
      </w:r>
    </w:p>
    <w:p w14:paraId="7BE1DEA7" w14:textId="1478565D" w:rsidR="008E0A52" w:rsidRPr="008E0A52" w:rsidRDefault="008E0A52" w:rsidP="008E0A52">
      <w:pPr>
        <w:pStyle w:val="ReflectionQ"/>
        <w:keepNext w:val="0"/>
        <w:numPr>
          <w:ilvl w:val="0"/>
          <w:numId w:val="0"/>
        </w:numPr>
        <w:ind w:left="360" w:hanging="360"/>
        <w:rPr>
          <w:color w:val="EE0000"/>
          <w:sz w:val="24"/>
          <w:szCs w:val="24"/>
        </w:rPr>
      </w:pPr>
      <w:r w:rsidRPr="008E0A52">
        <w:rPr>
          <w:b/>
          <w:bCs/>
          <w:color w:val="EE0000"/>
          <w:sz w:val="28"/>
          <w:szCs w:val="28"/>
        </w:rPr>
        <w:t>1.</w:t>
      </w:r>
      <w:r>
        <w:rPr>
          <w:b/>
          <w:bCs/>
          <w:color w:val="EE0000"/>
          <w:szCs w:val="20"/>
        </w:rPr>
        <w:t xml:space="preserve">  </w:t>
      </w:r>
      <w:r w:rsidRPr="008E0A52">
        <w:rPr>
          <w:color w:val="EE0000"/>
          <w:sz w:val="24"/>
          <w:szCs w:val="24"/>
        </w:rPr>
        <w:t xml:space="preserve">It’s important to protect all accounts at any time otherwise you can just have anyone access your PC without a password leading to your sensitive information being stolen or being able to use the computer in an </w:t>
      </w:r>
      <w:proofErr w:type="spellStart"/>
      <w:r w:rsidRPr="008E0A52">
        <w:rPr>
          <w:color w:val="EE0000"/>
          <w:sz w:val="24"/>
          <w:szCs w:val="24"/>
        </w:rPr>
        <w:t>unathorized</w:t>
      </w:r>
      <w:proofErr w:type="spellEnd"/>
      <w:r w:rsidRPr="008E0A52">
        <w:rPr>
          <w:color w:val="EE0000"/>
          <w:sz w:val="24"/>
          <w:szCs w:val="24"/>
        </w:rPr>
        <w:t xml:space="preserve"> way.</w:t>
      </w:r>
      <w:r>
        <w:rPr>
          <w:b/>
          <w:bCs/>
          <w:color w:val="EE0000"/>
          <w:sz w:val="28"/>
          <w:szCs w:val="28"/>
        </w:rPr>
        <w:t xml:space="preserve"> </w:t>
      </w:r>
      <w:r>
        <w:rPr>
          <w:color w:val="EE0000"/>
          <w:sz w:val="24"/>
          <w:szCs w:val="24"/>
        </w:rPr>
        <w:t xml:space="preserve">Having a weak password is also </w:t>
      </w:r>
      <w:proofErr w:type="gramStart"/>
      <w:r>
        <w:rPr>
          <w:color w:val="EE0000"/>
          <w:sz w:val="24"/>
          <w:szCs w:val="24"/>
        </w:rPr>
        <w:t>to</w:t>
      </w:r>
      <w:proofErr w:type="gramEnd"/>
      <w:r>
        <w:rPr>
          <w:color w:val="EE0000"/>
          <w:sz w:val="24"/>
          <w:szCs w:val="24"/>
        </w:rPr>
        <w:t xml:space="preserve"> secure since </w:t>
      </w:r>
      <w:r w:rsidR="00C10477">
        <w:rPr>
          <w:color w:val="EE0000"/>
          <w:sz w:val="24"/>
          <w:szCs w:val="24"/>
        </w:rPr>
        <w:t>it’s</w:t>
      </w:r>
      <w:r>
        <w:rPr>
          <w:color w:val="EE0000"/>
          <w:sz w:val="24"/>
          <w:szCs w:val="24"/>
        </w:rPr>
        <w:t xml:space="preserve"> very easy to brute force and gain unauthorized access to your systems.</w:t>
      </w:r>
    </w:p>
    <w:p w14:paraId="1A566705" w14:textId="77777777" w:rsidR="008E0A52" w:rsidRDefault="008E0A52" w:rsidP="008E0A52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 w:val="28"/>
          <w:szCs w:val="28"/>
        </w:rPr>
      </w:pPr>
    </w:p>
    <w:p w14:paraId="24AB7210" w14:textId="51782DD0" w:rsidR="008E0A52" w:rsidRPr="00E02C63" w:rsidRDefault="008E0A52" w:rsidP="00E02C63">
      <w:pPr>
        <w:pStyle w:val="ReflectionQ"/>
        <w:rPr>
          <w:color w:val="EE0000"/>
          <w:sz w:val="24"/>
          <w:szCs w:val="24"/>
        </w:rPr>
      </w:pPr>
      <w:r w:rsidRPr="00E02C63">
        <w:rPr>
          <w:color w:val="EE0000"/>
          <w:sz w:val="24"/>
          <w:szCs w:val="24"/>
        </w:rPr>
        <w:t>Standard Users cannot have access to</w:t>
      </w:r>
      <w:r w:rsidRPr="00E02C63">
        <w:rPr>
          <w:b/>
          <w:bCs/>
          <w:color w:val="EE0000"/>
          <w:sz w:val="24"/>
          <w:szCs w:val="24"/>
        </w:rPr>
        <w:t xml:space="preserve"> </w:t>
      </w:r>
      <w:r w:rsidRPr="00E02C63">
        <w:rPr>
          <w:color w:val="EE0000"/>
          <w:sz w:val="24"/>
          <w:szCs w:val="24"/>
        </w:rPr>
        <w:t>parts of the computer that can compromise the security of it or the sensitive information of other users. This is also important so that if a threat actor were able to get into a system in a business. They wouldn’t be able to easily steal sensitive information from the company or its users.</w:t>
      </w:r>
    </w:p>
    <w:p w14:paraId="5C1FEF7E" w14:textId="77777777" w:rsidR="008E0A52" w:rsidRPr="000E4BC0" w:rsidRDefault="008E0A52" w:rsidP="008E0A52">
      <w:pPr>
        <w:pStyle w:val="ReflectionQ"/>
        <w:keepNext w:val="0"/>
        <w:numPr>
          <w:ilvl w:val="0"/>
          <w:numId w:val="0"/>
        </w:numPr>
        <w:ind w:left="360" w:hanging="360"/>
        <w:rPr>
          <w:b/>
          <w:bCs/>
          <w:color w:val="EE0000"/>
          <w:szCs w:val="20"/>
        </w:rPr>
      </w:pPr>
    </w:p>
    <w:p w14:paraId="4B939D2D" w14:textId="5DF444DB" w:rsidR="00117EAD" w:rsidRPr="003734A4" w:rsidRDefault="00117EAD" w:rsidP="00E46CDA">
      <w:pPr>
        <w:pStyle w:val="AnswerLineL25"/>
        <w:ind w:left="0"/>
        <w:rPr>
          <w:bCs/>
        </w:rPr>
      </w:pPr>
    </w:p>
    <w:p w14:paraId="506BF8FB" w14:textId="22178D36" w:rsidR="00117EAD" w:rsidRPr="00117EAD" w:rsidRDefault="00117EAD" w:rsidP="00117EAD">
      <w:pPr>
        <w:pStyle w:val="ConfigWindow"/>
      </w:pPr>
      <w:r w:rsidRPr="00117EAD">
        <w:t>End of document</w:t>
      </w:r>
    </w:p>
    <w:sectPr w:rsidR="00117EAD" w:rsidRPr="00117EAD" w:rsidSect="0073469B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FCF7" w14:textId="77777777" w:rsidR="00FA05FD" w:rsidRDefault="00FA05FD" w:rsidP="00710659">
      <w:pPr>
        <w:spacing w:after="0" w:line="240" w:lineRule="auto"/>
      </w:pPr>
      <w:r>
        <w:separator/>
      </w:r>
    </w:p>
    <w:p w14:paraId="20554F7F" w14:textId="77777777" w:rsidR="00FA05FD" w:rsidRDefault="00FA05FD"/>
  </w:endnote>
  <w:endnote w:type="continuationSeparator" w:id="0">
    <w:p w14:paraId="7E0B488D" w14:textId="77777777" w:rsidR="00FA05FD" w:rsidRDefault="00FA05FD" w:rsidP="00710659">
      <w:pPr>
        <w:spacing w:after="0" w:line="240" w:lineRule="auto"/>
      </w:pPr>
      <w:r>
        <w:continuationSeparator/>
      </w:r>
    </w:p>
    <w:p w14:paraId="11EB54E4" w14:textId="77777777" w:rsidR="00FA05FD" w:rsidRDefault="00FA05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67E3" w14:textId="61C2BC2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D4B62"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46CDA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7C68" w14:textId="3835972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D4B62">
          <w:t>2018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46CDA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469FB" w14:textId="77777777" w:rsidR="00FA05FD" w:rsidRDefault="00FA05FD" w:rsidP="00710659">
      <w:pPr>
        <w:spacing w:after="0" w:line="240" w:lineRule="auto"/>
      </w:pPr>
      <w:r>
        <w:separator/>
      </w:r>
    </w:p>
    <w:p w14:paraId="44329C66" w14:textId="77777777" w:rsidR="00FA05FD" w:rsidRDefault="00FA05FD"/>
  </w:footnote>
  <w:footnote w:type="continuationSeparator" w:id="0">
    <w:p w14:paraId="6C9B8D09" w14:textId="77777777" w:rsidR="00FA05FD" w:rsidRDefault="00FA05FD" w:rsidP="00710659">
      <w:pPr>
        <w:spacing w:after="0" w:line="240" w:lineRule="auto"/>
      </w:pPr>
      <w:r>
        <w:continuationSeparator/>
      </w:r>
    </w:p>
    <w:p w14:paraId="267E88BC" w14:textId="77777777" w:rsidR="00FA05FD" w:rsidRDefault="00FA05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E424D2CDDE5442A94978CBD7C11238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B72E90F" w14:textId="77777777" w:rsidR="00926CB2" w:rsidRDefault="00DE2F3E" w:rsidP="008402F2">
        <w:pPr>
          <w:pStyle w:val="PageHead"/>
        </w:pPr>
        <w:r>
          <w:t>Lab - Create User Accounts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96FAC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02F1DE3" wp14:editId="7A9A43D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A2A7D"/>
    <w:multiLevelType w:val="multilevel"/>
    <w:tmpl w:val="54940E9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017EB1D6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736391661">
    <w:abstractNumId w:val="6"/>
  </w:num>
  <w:num w:numId="2" w16cid:durableId="1442459778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121847157">
    <w:abstractNumId w:val="3"/>
    <w:lvlOverride w:ilvl="1">
      <w:lvl w:ilvl="1">
        <w:start w:val="1"/>
        <w:numFmt w:val="decimal"/>
        <w:pStyle w:val="ReflectionQ"/>
        <w:lvlText w:val="%2."/>
        <w:lvlJc w:val="left"/>
        <w:pPr>
          <w:tabs>
            <w:tab w:val="num" w:pos="360"/>
          </w:tabs>
          <w:ind w:left="360" w:hanging="360"/>
        </w:pPr>
        <w:rPr>
          <w:rFonts w:hint="default"/>
          <w:sz w:val="28"/>
          <w:szCs w:val="28"/>
        </w:rPr>
      </w:lvl>
    </w:lvlOverride>
  </w:num>
  <w:num w:numId="4" w16cid:durableId="280109788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50445498">
    <w:abstractNumId w:val="4"/>
  </w:num>
  <w:num w:numId="6" w16cid:durableId="2097434202">
    <w:abstractNumId w:val="0"/>
  </w:num>
  <w:num w:numId="7" w16cid:durableId="2042709553">
    <w:abstractNumId w:val="1"/>
  </w:num>
  <w:num w:numId="8" w16cid:durableId="214408263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63446419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56832169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35618422">
    <w:abstractNumId w:val="2"/>
  </w:num>
  <w:num w:numId="12" w16cid:durableId="1696270970">
    <w:abstractNumId w:val="2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6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353C"/>
    <w:rsid w:val="000C5EF2"/>
    <w:rsid w:val="000C6425"/>
    <w:rsid w:val="000C6E6E"/>
    <w:rsid w:val="000C7B7D"/>
    <w:rsid w:val="000D55B4"/>
    <w:rsid w:val="000E4BC0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7EA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118C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4C81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3113"/>
    <w:rsid w:val="002A6C56"/>
    <w:rsid w:val="002C04C4"/>
    <w:rsid w:val="002C090C"/>
    <w:rsid w:val="002C1243"/>
    <w:rsid w:val="002C1815"/>
    <w:rsid w:val="002C33B8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A4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6A4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4FFB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AA3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2072"/>
    <w:rsid w:val="00563249"/>
    <w:rsid w:val="00570A65"/>
    <w:rsid w:val="00571BD7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507F"/>
    <w:rsid w:val="005E65B5"/>
    <w:rsid w:val="005F0301"/>
    <w:rsid w:val="005F3AE9"/>
    <w:rsid w:val="006007BB"/>
    <w:rsid w:val="00601DC0"/>
    <w:rsid w:val="006034CB"/>
    <w:rsid w:val="00603503"/>
    <w:rsid w:val="00603C52"/>
    <w:rsid w:val="00610548"/>
    <w:rsid w:val="006131CE"/>
    <w:rsid w:val="0061336B"/>
    <w:rsid w:val="00617060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469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5260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2F97"/>
    <w:rsid w:val="008B4F20"/>
    <w:rsid w:val="008B68E7"/>
    <w:rsid w:val="008B7FFD"/>
    <w:rsid w:val="008C286A"/>
    <w:rsid w:val="008C2920"/>
    <w:rsid w:val="008C4307"/>
    <w:rsid w:val="008D23DF"/>
    <w:rsid w:val="008D4B62"/>
    <w:rsid w:val="008D73BF"/>
    <w:rsid w:val="008D7F09"/>
    <w:rsid w:val="008E00D5"/>
    <w:rsid w:val="008E0A52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74699"/>
    <w:rsid w:val="0098155C"/>
    <w:rsid w:val="00981CCA"/>
    <w:rsid w:val="00983B77"/>
    <w:rsid w:val="00990109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18E6"/>
    <w:rsid w:val="009F4C2E"/>
    <w:rsid w:val="00A014A3"/>
    <w:rsid w:val="00A027CC"/>
    <w:rsid w:val="00A0412D"/>
    <w:rsid w:val="00A15DF0"/>
    <w:rsid w:val="00A21211"/>
    <w:rsid w:val="00A22E54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6A55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477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2EE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329B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F3E"/>
    <w:rsid w:val="00DE6F44"/>
    <w:rsid w:val="00DF1B58"/>
    <w:rsid w:val="00E009DA"/>
    <w:rsid w:val="00E02C63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6CD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E7D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05FD"/>
    <w:rsid w:val="00FA154B"/>
    <w:rsid w:val="00FA3811"/>
    <w:rsid w:val="00FA3842"/>
    <w:rsid w:val="00FA3B9F"/>
    <w:rsid w:val="00FA3F06"/>
    <w:rsid w:val="00FA4A26"/>
    <w:rsid w:val="00FA7084"/>
    <w:rsid w:val="00FA7BEF"/>
    <w:rsid w:val="00FB056F"/>
    <w:rsid w:val="00FB1105"/>
    <w:rsid w:val="00FB1929"/>
    <w:rsid w:val="00FB20DB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C98E8"/>
  <w15:docId w15:val="{CD1CC373-9E8F-43D9-AD18-1743E61C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D4B62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FA384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62072"/>
    <w:pPr>
      <w:spacing w:after="48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B2F97"/>
    <w:pPr>
      <w:spacing w:after="240"/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A384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FA3842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Revision">
    <w:name w:val="Revision"/>
    <w:hidden/>
    <w:uiPriority w:val="99"/>
    <w:semiHidden/>
    <w:rsid w:val="00EC6E7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424D2CDDE5442A94978CBD7C112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14120-FAAD-4C28-A98C-0273414636F2}"/>
      </w:docPartPr>
      <w:docPartBody>
        <w:p w:rsidR="000E255A" w:rsidRDefault="00906372">
          <w:pPr>
            <w:pStyle w:val="FE424D2CDDE5442A94978CBD7C11238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72"/>
    <w:rsid w:val="000E255A"/>
    <w:rsid w:val="00351851"/>
    <w:rsid w:val="004C3AA3"/>
    <w:rsid w:val="00545232"/>
    <w:rsid w:val="00585A9F"/>
    <w:rsid w:val="00906372"/>
    <w:rsid w:val="00C8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E424D2CDDE5442A94978CBD7C112386">
    <w:name w:val="FE424D2CDDE5442A94978CBD7C1123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14F6ED-A959-443A-810E-39FD1E760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67</TotalTime>
  <Pages>8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Create User Accounts</vt:lpstr>
    </vt:vector>
  </TitlesOfParts>
  <Company>Cisco Systems, Inc.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Create User Accounts</dc:title>
  <dc:creator>SP</dc:creator>
  <dc:description>2018</dc:description>
  <cp:lastModifiedBy>Jadon Nathaniel Kosberg</cp:lastModifiedBy>
  <cp:revision>11</cp:revision>
  <cp:lastPrinted>2020-05-08T04:34:00Z</cp:lastPrinted>
  <dcterms:created xsi:type="dcterms:W3CDTF">2026-01-19T01:26:00Z</dcterms:created>
  <dcterms:modified xsi:type="dcterms:W3CDTF">2026-01-19T02:41:00Z</dcterms:modified>
</cp:coreProperties>
</file>