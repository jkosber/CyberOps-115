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1B41" w14:textId="1189D9BD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0BF3DCDD889A430EB6EC7F26ADC010A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AF42CB" w:rsidRPr="00AF42CB">
            <w:t xml:space="preserve">Class Activity </w:t>
          </w:r>
          <w:r w:rsidR="00AF533D">
            <w:t>-</w:t>
          </w:r>
          <w:r w:rsidR="00AF42CB" w:rsidRPr="00AF42CB">
            <w:t xml:space="preserve"> Identify Running Processes</w:t>
          </w:r>
        </w:sdtContent>
      </w:sdt>
    </w:p>
    <w:p w14:paraId="188B1C9A" w14:textId="77777777" w:rsidR="00AF42CB" w:rsidRPr="00E70096" w:rsidRDefault="00AF42CB" w:rsidP="00AF42CB">
      <w:pPr>
        <w:pStyle w:val="Heading1"/>
        <w:numPr>
          <w:ilvl w:val="0"/>
          <w:numId w:val="3"/>
        </w:numPr>
      </w:pPr>
      <w:r w:rsidRPr="00E70096">
        <w:t>Objectives</w:t>
      </w:r>
    </w:p>
    <w:p w14:paraId="2BD4F6CB" w14:textId="748F4163" w:rsidR="00AF42CB" w:rsidRDefault="00AF42CB" w:rsidP="00AF42CB">
      <w:pPr>
        <w:pStyle w:val="BodyTextL25"/>
      </w:pPr>
      <w:r>
        <w:t xml:space="preserve">In this lab, you will use TCP/UDP Endpoint Viewer, a tool in </w:t>
      </w:r>
      <w:proofErr w:type="spellStart"/>
      <w:r>
        <w:t>Sysinternals</w:t>
      </w:r>
      <w:proofErr w:type="spellEnd"/>
      <w:r>
        <w:t xml:space="preserve"> Suite, to identify any running processes on your computer.</w:t>
      </w:r>
    </w:p>
    <w:p w14:paraId="36CC6874" w14:textId="77E9B5D8" w:rsidR="00AF533D" w:rsidRDefault="00725CDD" w:rsidP="00AF533D">
      <w:pPr>
        <w:pStyle w:val="BodyTextL25Bold"/>
      </w:pPr>
      <w:r>
        <w:t>Part</w:t>
      </w:r>
      <w:r w:rsidR="00AF533D">
        <w:t xml:space="preserve"> 1: Download Windows </w:t>
      </w:r>
      <w:proofErr w:type="spellStart"/>
      <w:r w:rsidR="00AF533D">
        <w:t>Sysinternals</w:t>
      </w:r>
      <w:proofErr w:type="spellEnd"/>
      <w:r w:rsidR="00AF533D">
        <w:t xml:space="preserve"> Suite.</w:t>
      </w:r>
    </w:p>
    <w:p w14:paraId="64F8724E" w14:textId="711DAD98" w:rsidR="00AF533D" w:rsidRDefault="00725CDD" w:rsidP="00AF533D">
      <w:pPr>
        <w:pStyle w:val="BodyTextL25Bold"/>
      </w:pPr>
      <w:r>
        <w:t>Part</w:t>
      </w:r>
      <w:r w:rsidR="00AF533D">
        <w:t xml:space="preserve"> 2: Start TCP/UDP Endpoint Viewer.</w:t>
      </w:r>
    </w:p>
    <w:p w14:paraId="1771E4E3" w14:textId="0F5C2710" w:rsidR="00AF533D" w:rsidRDefault="00725CDD" w:rsidP="00AF533D">
      <w:pPr>
        <w:pStyle w:val="BodyTextL25Bold"/>
      </w:pPr>
      <w:r>
        <w:t>Part</w:t>
      </w:r>
      <w:r w:rsidR="00AF533D">
        <w:t xml:space="preserve"> 3: Explore the running processes.</w:t>
      </w:r>
    </w:p>
    <w:p w14:paraId="22E4FBC5" w14:textId="5C9551E4" w:rsidR="00AF533D" w:rsidRPr="00BB48D7" w:rsidRDefault="00725CDD" w:rsidP="00AF533D">
      <w:pPr>
        <w:pStyle w:val="BodyTextL25Bold"/>
      </w:pPr>
      <w:r>
        <w:t>Part</w:t>
      </w:r>
      <w:r w:rsidR="00AF533D">
        <w:t xml:space="preserve"> 4: Explore a user-started process.</w:t>
      </w:r>
    </w:p>
    <w:p w14:paraId="240CA217" w14:textId="77777777" w:rsidR="00AF42CB" w:rsidRDefault="00AF42CB" w:rsidP="00AF42CB">
      <w:pPr>
        <w:pStyle w:val="Heading1"/>
        <w:numPr>
          <w:ilvl w:val="0"/>
          <w:numId w:val="3"/>
        </w:numPr>
      </w:pPr>
      <w:r>
        <w:t>Background / Scenario</w:t>
      </w:r>
    </w:p>
    <w:p w14:paraId="13B305C1" w14:textId="77777777" w:rsidR="00AF42CB" w:rsidRPr="001D2238" w:rsidRDefault="00AF42CB" w:rsidP="00AF42CB">
      <w:pPr>
        <w:pStyle w:val="BodyTextL25"/>
      </w:pPr>
      <w:r>
        <w:t xml:space="preserve">In this lab, you will explore processes. Processes are programs or applications in execution. You will explore the processes using Process Explorer in the Windows </w:t>
      </w:r>
      <w:proofErr w:type="spellStart"/>
      <w:r>
        <w:t>Sysinternals</w:t>
      </w:r>
      <w:proofErr w:type="spellEnd"/>
      <w:r>
        <w:t xml:space="preserve"> Suite. You will also start and observe a new process.</w:t>
      </w:r>
    </w:p>
    <w:p w14:paraId="55F075D5" w14:textId="77777777" w:rsidR="00AF42CB" w:rsidRPr="00E70096" w:rsidRDefault="00AF42CB" w:rsidP="00AF42CB">
      <w:pPr>
        <w:pStyle w:val="Heading1"/>
        <w:numPr>
          <w:ilvl w:val="0"/>
          <w:numId w:val="3"/>
        </w:numPr>
      </w:pPr>
      <w:r w:rsidRPr="00E70096">
        <w:t>Required Resources</w:t>
      </w:r>
    </w:p>
    <w:p w14:paraId="04E5597A" w14:textId="5D5C3E98" w:rsidR="00AF42CB" w:rsidRDefault="00AF42CB" w:rsidP="00AF42CB">
      <w:pPr>
        <w:pStyle w:val="Bulletlevel1"/>
        <w:spacing w:before="60" w:after="60" w:line="276" w:lineRule="auto"/>
      </w:pPr>
      <w:r>
        <w:t xml:space="preserve">1 Windows PC with </w:t>
      </w:r>
      <w:r w:rsidR="00F40FB0">
        <w:t>i</w:t>
      </w:r>
      <w:r>
        <w:t>nternet access</w:t>
      </w:r>
    </w:p>
    <w:p w14:paraId="4B071CC8" w14:textId="77777777" w:rsidR="00AF42CB" w:rsidRDefault="00AF42CB" w:rsidP="00AF42CB">
      <w:pPr>
        <w:pStyle w:val="Heading1"/>
      </w:pPr>
      <w:r>
        <w:t>Instructions</w:t>
      </w:r>
    </w:p>
    <w:p w14:paraId="6DA662C7" w14:textId="77777777" w:rsidR="00AF42CB" w:rsidRDefault="00AF42CB" w:rsidP="00906988">
      <w:pPr>
        <w:pStyle w:val="Heading2"/>
      </w:pPr>
      <w:r>
        <w:t xml:space="preserve">Download Windows </w:t>
      </w:r>
      <w:proofErr w:type="spellStart"/>
      <w:r>
        <w:t>Sysinternals</w:t>
      </w:r>
      <w:proofErr w:type="spellEnd"/>
      <w:r>
        <w:t xml:space="preserve"> Suite.</w:t>
      </w:r>
    </w:p>
    <w:p w14:paraId="232854BF" w14:textId="77777777" w:rsidR="00AF42CB" w:rsidRPr="007029CF" w:rsidRDefault="00AF42CB" w:rsidP="00AF42CB">
      <w:pPr>
        <w:pStyle w:val="SubStepAlpha"/>
      </w:pPr>
      <w:r>
        <w:t xml:space="preserve">Navigate to the following link to download Windows </w:t>
      </w:r>
      <w:proofErr w:type="spellStart"/>
      <w:r>
        <w:t>Sysinternals</w:t>
      </w:r>
      <w:proofErr w:type="spellEnd"/>
      <w:r>
        <w:t xml:space="preserve"> Suite:</w:t>
      </w:r>
    </w:p>
    <w:p w14:paraId="5D47DEF4" w14:textId="77777777" w:rsidR="00AF42CB" w:rsidRDefault="00AF42CB" w:rsidP="00AF42CB">
      <w:pPr>
        <w:pStyle w:val="BodyTextL50"/>
      </w:pPr>
      <w:hyperlink r:id="rId8" w:history="1">
        <w:r w:rsidRPr="000A4A9B">
          <w:rPr>
            <w:rStyle w:val="Hyperlink"/>
          </w:rPr>
          <w:t>https://technet.microsoft.com/en-us/sysinternals/bb842062.aspx</w:t>
        </w:r>
      </w:hyperlink>
    </w:p>
    <w:p w14:paraId="29411FFE" w14:textId="77777777" w:rsidR="00AF42CB" w:rsidRDefault="00AF42CB" w:rsidP="00AF42CB">
      <w:pPr>
        <w:pStyle w:val="SubStepAlpha"/>
      </w:pPr>
      <w:r>
        <w:t xml:space="preserve">After the download is completed, </w:t>
      </w:r>
      <w:proofErr w:type="spellStart"/>
      <w:r>
        <w:t>right+click</w:t>
      </w:r>
      <w:proofErr w:type="spellEnd"/>
      <w:r>
        <w:t xml:space="preserve"> the zip file, and choose </w:t>
      </w:r>
      <w:r w:rsidRPr="009F3B58">
        <w:rPr>
          <w:b/>
        </w:rPr>
        <w:t>Extract All…</w:t>
      </w:r>
      <w:r>
        <w:t xml:space="preserve">, to extract the files from the folder. Choose the default name and destination in the Downloads folder and click </w:t>
      </w:r>
      <w:r w:rsidRPr="009F3B58">
        <w:rPr>
          <w:b/>
        </w:rPr>
        <w:t>Extract</w:t>
      </w:r>
      <w:r>
        <w:t>.</w:t>
      </w:r>
    </w:p>
    <w:p w14:paraId="42751596" w14:textId="77777777" w:rsidR="00AF42CB" w:rsidRDefault="00AF42CB" w:rsidP="00AF42CB">
      <w:pPr>
        <w:pStyle w:val="SubStepAlpha"/>
      </w:pPr>
      <w:r>
        <w:t>Exit the web browser.</w:t>
      </w:r>
    </w:p>
    <w:p w14:paraId="20C9EBD1" w14:textId="77777777" w:rsidR="00AF42CB" w:rsidRDefault="00AF42CB" w:rsidP="00906988">
      <w:pPr>
        <w:pStyle w:val="Heading2"/>
      </w:pPr>
      <w:r>
        <w:t>Start TCP/UDP Endpoint Viewer.</w:t>
      </w:r>
    </w:p>
    <w:p w14:paraId="7D687FF9" w14:textId="77777777" w:rsidR="00AF42CB" w:rsidRDefault="00AF42CB" w:rsidP="00ED303D">
      <w:pPr>
        <w:pStyle w:val="SubStepAlpha"/>
      </w:pPr>
      <w:r>
        <w:t xml:space="preserve">Navigate to the </w:t>
      </w:r>
      <w:proofErr w:type="spellStart"/>
      <w:r>
        <w:t>SysinternalsSuite</w:t>
      </w:r>
      <w:proofErr w:type="spellEnd"/>
      <w:r>
        <w:t xml:space="preserve"> folder with all the extracted files.</w:t>
      </w:r>
    </w:p>
    <w:p w14:paraId="2A45B3F9" w14:textId="72F6A85C" w:rsidR="00AF42CB" w:rsidRDefault="00AF42CB" w:rsidP="00ED303D">
      <w:pPr>
        <w:pStyle w:val="SubStepAlpha"/>
      </w:pPr>
      <w:r>
        <w:t xml:space="preserve">Open </w:t>
      </w:r>
      <w:r w:rsidRPr="00ED303D">
        <w:rPr>
          <w:b/>
        </w:rPr>
        <w:t>Tcpview.exe</w:t>
      </w:r>
      <w:r>
        <w:t xml:space="preserve">. Accept the Process Explorer License Agreement when prompted. Click </w:t>
      </w:r>
      <w:r w:rsidRPr="00ED303D">
        <w:rPr>
          <w:b/>
        </w:rPr>
        <w:t>Yes</w:t>
      </w:r>
      <w:r>
        <w:t xml:space="preserve"> to allow this app to make changes to your device.</w:t>
      </w:r>
    </w:p>
    <w:p w14:paraId="4F16235C" w14:textId="77777777" w:rsidR="00AF42CB" w:rsidRDefault="00AF42CB" w:rsidP="00AF42CB">
      <w:pPr>
        <w:pStyle w:val="SubStepAlpha"/>
      </w:pPr>
      <w:r>
        <w:t>Exit the File Explorer and close all the currently running applications.</w:t>
      </w:r>
    </w:p>
    <w:p w14:paraId="1F575A57" w14:textId="77777777" w:rsidR="00AF42CB" w:rsidRDefault="00AF42CB" w:rsidP="00906988">
      <w:pPr>
        <w:pStyle w:val="Heading2"/>
      </w:pPr>
      <w:r>
        <w:t>Explore the running processes.</w:t>
      </w:r>
    </w:p>
    <w:p w14:paraId="04514C60" w14:textId="11DBD2E5" w:rsidR="00AF42CB" w:rsidRDefault="00AF42CB" w:rsidP="00F9557F">
      <w:pPr>
        <w:pStyle w:val="SubStepAlpha"/>
      </w:pPr>
      <w:proofErr w:type="spellStart"/>
      <w:r>
        <w:t>TCPView</w:t>
      </w:r>
      <w:proofErr w:type="spellEnd"/>
      <w:r>
        <w:t xml:space="preserve"> lists the process that are currently on your Windows PC. At this time, only Windows processes are running.</w:t>
      </w:r>
    </w:p>
    <w:p w14:paraId="3DEBA743" w14:textId="77777777" w:rsidR="00AF42CB" w:rsidRDefault="00AF42CB" w:rsidP="009007B0">
      <w:pPr>
        <w:pStyle w:val="SubStepAlpha"/>
        <w:spacing w:after="0"/>
      </w:pPr>
      <w:r>
        <w:t xml:space="preserve">Double-click </w:t>
      </w:r>
      <w:r w:rsidRPr="0097067A">
        <w:rPr>
          <w:b/>
        </w:rPr>
        <w:t>lsass.exe</w:t>
      </w:r>
      <w:r>
        <w:t>.</w:t>
      </w:r>
    </w:p>
    <w:p w14:paraId="1FFF3839" w14:textId="77777777" w:rsidR="00906988" w:rsidRDefault="00906988" w:rsidP="009007B0">
      <w:pPr>
        <w:pStyle w:val="Heading3"/>
      </w:pPr>
      <w:r>
        <w:t>Question:</w:t>
      </w:r>
    </w:p>
    <w:p w14:paraId="147C8B83" w14:textId="0A55FE08" w:rsidR="00AF42CB" w:rsidRDefault="00AF42CB" w:rsidP="009007B0">
      <w:pPr>
        <w:pStyle w:val="BodyTextL50"/>
        <w:spacing w:before="0"/>
      </w:pPr>
      <w:r>
        <w:t>What is lsass.exe? In what folder is it located?</w:t>
      </w:r>
    </w:p>
    <w:p w14:paraId="146D6A95" w14:textId="77777777" w:rsidR="009007B0" w:rsidRDefault="009007B0" w:rsidP="009007B0">
      <w:pPr>
        <w:pStyle w:val="AnswerLineL50"/>
      </w:pPr>
      <w:r>
        <w:t>Type your answers here.</w:t>
      </w:r>
    </w:p>
    <w:p w14:paraId="7F977C3E" w14:textId="77777777" w:rsidR="00AF42CB" w:rsidRDefault="00AF42CB" w:rsidP="00AF42CB">
      <w:pPr>
        <w:pStyle w:val="SubStepAlpha"/>
      </w:pPr>
      <w:r>
        <w:t>Close the properties window for lsass.exe when done.</w:t>
      </w:r>
    </w:p>
    <w:p w14:paraId="71865C0B" w14:textId="77777777" w:rsidR="00AF42CB" w:rsidRDefault="00AF42CB" w:rsidP="00AF42CB">
      <w:pPr>
        <w:pStyle w:val="SubStepAlpha"/>
      </w:pPr>
      <w:r>
        <w:lastRenderedPageBreak/>
        <w:t>View the properties for the other running processes.</w:t>
      </w:r>
    </w:p>
    <w:p w14:paraId="4A860636" w14:textId="77777777" w:rsidR="00AF42CB" w:rsidRDefault="00AF42CB" w:rsidP="00AF42CB">
      <w:pPr>
        <w:pStyle w:val="BodyTextL50"/>
      </w:pPr>
      <w:r w:rsidRPr="006544EF">
        <w:rPr>
          <w:b/>
        </w:rPr>
        <w:t>Note</w:t>
      </w:r>
      <w:r>
        <w:t>: Not all processes can be queried for properties information.</w:t>
      </w:r>
    </w:p>
    <w:p w14:paraId="12A914F8" w14:textId="77777777" w:rsidR="00AF42CB" w:rsidRDefault="00AF42CB" w:rsidP="00906988">
      <w:pPr>
        <w:pStyle w:val="Heading2"/>
      </w:pPr>
      <w:r>
        <w:t>Explore a user-started process.</w:t>
      </w:r>
    </w:p>
    <w:p w14:paraId="7B962F47" w14:textId="77777777" w:rsidR="00AF42CB" w:rsidRDefault="00AF42CB" w:rsidP="00AF42CB">
      <w:pPr>
        <w:pStyle w:val="SubStepAlpha"/>
      </w:pPr>
      <w:r>
        <w:t>Open a web browser, such as Microsoft Edge.</w:t>
      </w:r>
    </w:p>
    <w:p w14:paraId="4BA0B80B" w14:textId="77777777" w:rsidR="00AF42CB" w:rsidRDefault="00AF42CB" w:rsidP="00AF42CB">
      <w:pPr>
        <w:pStyle w:val="BodyTextL50"/>
      </w:pPr>
      <w:r>
        <w:t xml:space="preserve">What did you observe in the </w:t>
      </w:r>
      <w:proofErr w:type="spellStart"/>
      <w:r>
        <w:t>TCPView</w:t>
      </w:r>
      <w:proofErr w:type="spellEnd"/>
      <w:r>
        <w:t xml:space="preserve"> window?</w:t>
      </w:r>
    </w:p>
    <w:p w14:paraId="3DBF6D74" w14:textId="77777777" w:rsidR="009007B0" w:rsidRDefault="009007B0" w:rsidP="009007B0">
      <w:pPr>
        <w:pStyle w:val="AnswerLineL50"/>
      </w:pPr>
      <w:r>
        <w:t>Type your answers here.</w:t>
      </w:r>
    </w:p>
    <w:p w14:paraId="43E7D34F" w14:textId="77777777" w:rsidR="00AF42CB" w:rsidRDefault="00AF42CB" w:rsidP="00AF42CB">
      <w:pPr>
        <w:pStyle w:val="Visual"/>
      </w:pPr>
      <w:r>
        <w:rPr>
          <w:noProof/>
        </w:rPr>
        <w:drawing>
          <wp:inline distT="0" distB="0" distL="0" distR="0" wp14:anchorId="610CF7F1" wp14:editId="4990B589">
            <wp:extent cx="5486400" cy="1837509"/>
            <wp:effectExtent l="0" t="0" r="0" b="0"/>
            <wp:docPr id="8" name="Picture 8" descr="Screenshot of TCPView with the web browser processe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6540" w14:textId="36B45B74" w:rsidR="00AF42CB" w:rsidRDefault="00AF42CB" w:rsidP="009007B0">
      <w:pPr>
        <w:pStyle w:val="SubStepAlpha"/>
        <w:spacing w:after="0"/>
      </w:pPr>
      <w:r>
        <w:t>Close the web browser.</w:t>
      </w:r>
    </w:p>
    <w:p w14:paraId="40253D31" w14:textId="31FBC1EA" w:rsidR="009007B0" w:rsidRDefault="009007B0" w:rsidP="009007B0">
      <w:pPr>
        <w:pStyle w:val="Heading3"/>
      </w:pPr>
      <w:r>
        <w:t>Question:</w:t>
      </w:r>
    </w:p>
    <w:p w14:paraId="04132324" w14:textId="77777777" w:rsidR="00AF42CB" w:rsidRDefault="00AF42CB" w:rsidP="009007B0">
      <w:pPr>
        <w:pStyle w:val="BodyTextL50"/>
        <w:spacing w:before="0"/>
      </w:pPr>
      <w:r>
        <w:t xml:space="preserve">What did you observe in the </w:t>
      </w:r>
      <w:proofErr w:type="spellStart"/>
      <w:r>
        <w:t>TCPView</w:t>
      </w:r>
      <w:proofErr w:type="spellEnd"/>
      <w:r>
        <w:t xml:space="preserve"> window?</w:t>
      </w:r>
    </w:p>
    <w:p w14:paraId="73BD0D4E" w14:textId="77777777" w:rsidR="009007B0" w:rsidRDefault="009007B0" w:rsidP="009007B0">
      <w:pPr>
        <w:pStyle w:val="AnswerLineL50"/>
      </w:pPr>
      <w:r>
        <w:t>Type your answers here.</w:t>
      </w:r>
    </w:p>
    <w:p w14:paraId="385040F7" w14:textId="77777777" w:rsidR="00AF42CB" w:rsidRDefault="00AF42CB" w:rsidP="00AF42CB">
      <w:pPr>
        <w:pStyle w:val="Visual"/>
      </w:pPr>
      <w:r>
        <w:rPr>
          <w:noProof/>
        </w:rPr>
        <w:drawing>
          <wp:inline distT="0" distB="0" distL="0" distR="0" wp14:anchorId="4F913291" wp14:editId="104DD0CD">
            <wp:extent cx="5486400" cy="1837509"/>
            <wp:effectExtent l="0" t="0" r="0" b="0"/>
            <wp:docPr id="9" name="Picture 9" descr="Screenshot of TCPview showing the browser processes in r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0B82" w14:textId="77777777" w:rsidR="00AF42CB" w:rsidRDefault="00AF42CB" w:rsidP="00AF42CB">
      <w:pPr>
        <w:pStyle w:val="SubStepAlpha"/>
      </w:pPr>
      <w:r>
        <w:t xml:space="preserve">Reopen the web browser. Research some of the processes listed in </w:t>
      </w:r>
      <w:proofErr w:type="spellStart"/>
      <w:r>
        <w:t>TCPView</w:t>
      </w:r>
      <w:proofErr w:type="spellEnd"/>
      <w:r>
        <w:t>. Record your findings.</w:t>
      </w:r>
    </w:p>
    <w:p w14:paraId="180FFBAF" w14:textId="77777777" w:rsidR="00647969" w:rsidRDefault="00647969" w:rsidP="00647969">
      <w:pPr>
        <w:pStyle w:val="SubStepAlpha"/>
        <w:numPr>
          <w:ilvl w:val="0"/>
          <w:numId w:val="0"/>
        </w:numPr>
        <w:ind w:left="720"/>
      </w:pPr>
    </w:p>
    <w:p w14:paraId="35728DF0" w14:textId="77777777" w:rsidR="00647969" w:rsidRDefault="00647969" w:rsidP="00647969">
      <w:pPr>
        <w:pStyle w:val="SubStepAlpha"/>
        <w:numPr>
          <w:ilvl w:val="0"/>
          <w:numId w:val="0"/>
        </w:numPr>
        <w:ind w:left="720"/>
      </w:pPr>
    </w:p>
    <w:p w14:paraId="768BE3B4" w14:textId="77777777" w:rsidR="00647969" w:rsidRDefault="00647969" w:rsidP="00647969">
      <w:pPr>
        <w:pStyle w:val="SubStepAlpha"/>
        <w:numPr>
          <w:ilvl w:val="0"/>
          <w:numId w:val="0"/>
        </w:numPr>
        <w:ind w:left="720"/>
      </w:pPr>
    </w:p>
    <w:p w14:paraId="1E67706A" w14:textId="77777777" w:rsidR="00647969" w:rsidRDefault="00647969" w:rsidP="00647969">
      <w:pPr>
        <w:pStyle w:val="SubStepAlpha"/>
        <w:numPr>
          <w:ilvl w:val="0"/>
          <w:numId w:val="0"/>
        </w:numPr>
        <w:ind w:left="720"/>
      </w:pPr>
    </w:p>
    <w:p w14:paraId="025706AB" w14:textId="77777777" w:rsidR="00647969" w:rsidRDefault="00647969" w:rsidP="00647969">
      <w:pPr>
        <w:pStyle w:val="SubStepAlpha"/>
        <w:numPr>
          <w:ilvl w:val="0"/>
          <w:numId w:val="0"/>
        </w:numPr>
        <w:ind w:left="720"/>
      </w:pPr>
    </w:p>
    <w:p w14:paraId="36DBF67F" w14:textId="77777777" w:rsidR="00647969" w:rsidRDefault="00647969" w:rsidP="00647969">
      <w:pPr>
        <w:pStyle w:val="SubStepAlpha"/>
        <w:numPr>
          <w:ilvl w:val="0"/>
          <w:numId w:val="0"/>
        </w:numPr>
        <w:ind w:left="720"/>
      </w:pPr>
    </w:p>
    <w:p w14:paraId="32990A54" w14:textId="77777777" w:rsidR="00647969" w:rsidRDefault="00647969" w:rsidP="00647969">
      <w:pPr>
        <w:pStyle w:val="SubStepAlpha"/>
        <w:numPr>
          <w:ilvl w:val="0"/>
          <w:numId w:val="0"/>
        </w:numPr>
        <w:ind w:left="720"/>
      </w:pPr>
    </w:p>
    <w:p w14:paraId="66A29D4E" w14:textId="77777777" w:rsidR="00647969" w:rsidRDefault="00647969" w:rsidP="00647969">
      <w:pPr>
        <w:pStyle w:val="SubStepAlpha"/>
        <w:numPr>
          <w:ilvl w:val="0"/>
          <w:numId w:val="0"/>
        </w:numPr>
        <w:ind w:left="720"/>
      </w:pPr>
    </w:p>
    <w:p w14:paraId="32BCA739" w14:textId="3D015009" w:rsidR="00647969" w:rsidRPr="00647969" w:rsidRDefault="00647969" w:rsidP="00647969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  <w:r w:rsidRPr="00647969">
        <w:rPr>
          <w:b/>
          <w:bCs/>
          <w:color w:val="EE0000"/>
          <w:sz w:val="32"/>
          <w:szCs w:val="32"/>
        </w:rPr>
        <w:lastRenderedPageBreak/>
        <w:t>Activity Answers</w:t>
      </w:r>
    </w:p>
    <w:p w14:paraId="5D2B66AE" w14:textId="021AA210" w:rsidR="00647969" w:rsidRPr="00647969" w:rsidRDefault="00647969" w:rsidP="00647969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  <w:r w:rsidRPr="00647969">
        <w:rPr>
          <w:b/>
          <w:bCs/>
          <w:color w:val="EE0000"/>
          <w:sz w:val="32"/>
          <w:szCs w:val="32"/>
        </w:rPr>
        <w:t>Part 3:</w:t>
      </w:r>
    </w:p>
    <w:p w14:paraId="5A3501EC" w14:textId="7BABA123" w:rsidR="00647969" w:rsidRDefault="00647969" w:rsidP="00647969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  <w:r w:rsidRPr="00647969">
        <w:rPr>
          <w:b/>
          <w:bCs/>
          <w:color w:val="EE0000"/>
          <w:szCs w:val="20"/>
        </w:rPr>
        <w:t>b.</w:t>
      </w:r>
      <w:r>
        <w:rPr>
          <w:b/>
          <w:bCs/>
          <w:color w:val="EE0000"/>
          <w:szCs w:val="20"/>
        </w:rPr>
        <w:t xml:space="preserve"> </w:t>
      </w:r>
    </w:p>
    <w:p w14:paraId="145DFB3A" w14:textId="2EB73C9A" w:rsidR="00647969" w:rsidRPr="000A48AE" w:rsidRDefault="00647969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0A48AE">
        <w:rPr>
          <w:color w:val="EE0000"/>
          <w:sz w:val="28"/>
          <w:szCs w:val="28"/>
        </w:rPr>
        <w:t xml:space="preserve">Isass.exe is a windows process with a Process ID of 1484. </w:t>
      </w:r>
      <w:r w:rsidR="009A6E68" w:rsidRPr="000A48AE">
        <w:rPr>
          <w:color w:val="EE0000"/>
          <w:sz w:val="28"/>
          <w:szCs w:val="28"/>
        </w:rPr>
        <w:t xml:space="preserve">It handles the Local Security in windows. On my PC it is located on my C drive where windows is installed in system 32. The path is </w:t>
      </w:r>
      <w:r w:rsidR="009A6E68" w:rsidRPr="000A48AE">
        <w:rPr>
          <w:color w:val="EE0000"/>
          <w:sz w:val="28"/>
          <w:szCs w:val="28"/>
        </w:rPr>
        <w:t>C:\Windows\System32\lsass.exe</w:t>
      </w:r>
      <w:r w:rsidR="009A6E68" w:rsidRPr="000A48AE">
        <w:rPr>
          <w:color w:val="EE0000"/>
          <w:sz w:val="28"/>
          <w:szCs w:val="28"/>
        </w:rPr>
        <w:t xml:space="preserve"> on my machine.</w:t>
      </w:r>
    </w:p>
    <w:p w14:paraId="49399A0C" w14:textId="3AD29C50" w:rsidR="00647969" w:rsidRDefault="00647969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32"/>
          <w:szCs w:val="32"/>
        </w:rPr>
      </w:pPr>
      <w:r w:rsidRPr="00647969">
        <w:rPr>
          <w:color w:val="EE0000"/>
          <w:sz w:val="32"/>
          <w:szCs w:val="32"/>
        </w:rPr>
        <w:drawing>
          <wp:inline distT="0" distB="0" distL="0" distR="0" wp14:anchorId="3CC3738B" wp14:editId="589C350A">
            <wp:extent cx="6400800" cy="3615690"/>
            <wp:effectExtent l="0" t="0" r="0" b="3810"/>
            <wp:docPr id="199859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96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3311" w14:textId="77777777" w:rsidR="009A6E68" w:rsidRDefault="009A6E68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</w:p>
    <w:p w14:paraId="26CFA213" w14:textId="77777777" w:rsidR="009A6E68" w:rsidRDefault="009A6E68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</w:p>
    <w:p w14:paraId="62B5EB8D" w14:textId="77777777" w:rsidR="009A6E68" w:rsidRDefault="009A6E68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</w:p>
    <w:p w14:paraId="29762186" w14:textId="77777777" w:rsidR="009A6E68" w:rsidRDefault="009A6E68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</w:p>
    <w:p w14:paraId="3B5D2C70" w14:textId="77777777" w:rsidR="009A6E68" w:rsidRDefault="009A6E68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</w:p>
    <w:p w14:paraId="1580281D" w14:textId="77777777" w:rsidR="009A6E68" w:rsidRDefault="009A6E68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</w:p>
    <w:p w14:paraId="5036885D" w14:textId="77777777" w:rsidR="009A6E68" w:rsidRDefault="009A6E68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</w:p>
    <w:p w14:paraId="25BD3878" w14:textId="77777777" w:rsidR="009A6E68" w:rsidRDefault="009A6E68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</w:p>
    <w:p w14:paraId="1FDB866B" w14:textId="77777777" w:rsidR="009A6E68" w:rsidRDefault="009A6E68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</w:p>
    <w:p w14:paraId="53AD4CFC" w14:textId="672C0C2A" w:rsidR="009A6E68" w:rsidRPr="00647969" w:rsidRDefault="009A6E68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  <w:r w:rsidRPr="00647969">
        <w:rPr>
          <w:b/>
          <w:bCs/>
          <w:color w:val="EE0000"/>
          <w:sz w:val="32"/>
          <w:szCs w:val="32"/>
        </w:rPr>
        <w:lastRenderedPageBreak/>
        <w:t xml:space="preserve">Part </w:t>
      </w:r>
      <w:r>
        <w:rPr>
          <w:b/>
          <w:bCs/>
          <w:color w:val="EE0000"/>
          <w:sz w:val="32"/>
          <w:szCs w:val="32"/>
        </w:rPr>
        <w:t>4</w:t>
      </w:r>
      <w:r w:rsidRPr="00647969">
        <w:rPr>
          <w:b/>
          <w:bCs/>
          <w:color w:val="EE0000"/>
          <w:sz w:val="32"/>
          <w:szCs w:val="32"/>
        </w:rPr>
        <w:t>:</w:t>
      </w:r>
    </w:p>
    <w:p w14:paraId="38686897" w14:textId="77777777" w:rsidR="009A6E68" w:rsidRDefault="009A6E68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  <w:r>
        <w:rPr>
          <w:b/>
          <w:bCs/>
          <w:color w:val="EE0000"/>
          <w:szCs w:val="20"/>
        </w:rPr>
        <w:t>a</w:t>
      </w:r>
      <w:r w:rsidRPr="00647969">
        <w:rPr>
          <w:b/>
          <w:bCs/>
          <w:color w:val="EE0000"/>
          <w:szCs w:val="20"/>
        </w:rPr>
        <w:t>.</w:t>
      </w:r>
    </w:p>
    <w:p w14:paraId="4BAABCBD" w14:textId="6F27020F" w:rsidR="009A6E68" w:rsidRPr="000A48AE" w:rsidRDefault="009A6E68" w:rsidP="009A6E68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0A48AE">
        <w:rPr>
          <w:color w:val="EE0000"/>
          <w:sz w:val="28"/>
          <w:szCs w:val="28"/>
        </w:rPr>
        <w:t xml:space="preserve">When I opened Microsoft Edge It opened up a bunch of new processes in the </w:t>
      </w:r>
      <w:proofErr w:type="spellStart"/>
      <w:r w:rsidRPr="000A48AE">
        <w:rPr>
          <w:color w:val="EE0000"/>
          <w:sz w:val="28"/>
          <w:szCs w:val="28"/>
        </w:rPr>
        <w:t>TCPView</w:t>
      </w:r>
      <w:proofErr w:type="spellEnd"/>
      <w:r w:rsidR="000A48AE">
        <w:rPr>
          <w:color w:val="EE0000"/>
          <w:sz w:val="28"/>
          <w:szCs w:val="28"/>
        </w:rPr>
        <w:t xml:space="preserve"> with the process </w:t>
      </w:r>
      <w:proofErr w:type="spellStart"/>
      <w:r w:rsidR="000A48AE">
        <w:rPr>
          <w:color w:val="EE0000"/>
          <w:sz w:val="28"/>
          <w:szCs w:val="28"/>
        </w:rPr>
        <w:t>id</w:t>
      </w:r>
      <w:proofErr w:type="spellEnd"/>
      <w:r w:rsidR="000A48AE">
        <w:rPr>
          <w:color w:val="EE0000"/>
          <w:sz w:val="28"/>
          <w:szCs w:val="28"/>
        </w:rPr>
        <w:t xml:space="preserve"> of 21312</w:t>
      </w:r>
      <w:r w:rsidRPr="000A48AE">
        <w:rPr>
          <w:color w:val="EE0000"/>
          <w:sz w:val="28"/>
          <w:szCs w:val="28"/>
        </w:rPr>
        <w:t>. They were also all highlighted green.</w:t>
      </w:r>
      <w:r w:rsidR="000A48AE">
        <w:rPr>
          <w:color w:val="EE0000"/>
          <w:sz w:val="28"/>
          <w:szCs w:val="28"/>
        </w:rPr>
        <w:t xml:space="preserve"> Green must mean a new process has opened or started.</w:t>
      </w:r>
      <w:r w:rsidRPr="000A48AE">
        <w:rPr>
          <w:color w:val="EE0000"/>
          <w:sz w:val="28"/>
          <w:szCs w:val="28"/>
        </w:rPr>
        <w:t xml:space="preserve"> Multiple instances of edge opened up because it looks like it was trying to make a connection at several different remote addresses on different local ports. They made the connection on port 443 which is HTTPS.</w:t>
      </w:r>
    </w:p>
    <w:p w14:paraId="3A6F3471" w14:textId="67ED195E" w:rsidR="009A6E68" w:rsidRDefault="009A6E68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  <w:r w:rsidRPr="009A6E68">
        <w:rPr>
          <w:b/>
          <w:bCs/>
          <w:color w:val="EE0000"/>
          <w:szCs w:val="20"/>
        </w:rPr>
        <w:drawing>
          <wp:inline distT="0" distB="0" distL="0" distR="0" wp14:anchorId="0DF3280F" wp14:editId="3AE9AF84">
            <wp:extent cx="6400800" cy="3592830"/>
            <wp:effectExtent l="0" t="0" r="0" b="7620"/>
            <wp:docPr id="75092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5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Cs w:val="20"/>
        </w:rPr>
        <w:t xml:space="preserve"> </w:t>
      </w:r>
    </w:p>
    <w:p w14:paraId="2CD8248E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2844AFB7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55D4C0C1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656910A7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38956FB5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791432D1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57A97DE3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2A6C161E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087C0404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1ED682A8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2E48A832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46FCD5E9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623384C7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6DC8419F" w14:textId="6CA71DEA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  <w:r>
        <w:rPr>
          <w:b/>
          <w:bCs/>
          <w:color w:val="EE0000"/>
          <w:szCs w:val="20"/>
        </w:rPr>
        <w:t>b.</w:t>
      </w:r>
    </w:p>
    <w:p w14:paraId="72D51269" w14:textId="79023633" w:rsidR="000A48AE" w:rsidRPr="000A48AE" w:rsidRDefault="000A48AE" w:rsidP="009A6E68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0A48AE">
        <w:rPr>
          <w:color w:val="EE0000"/>
          <w:sz w:val="28"/>
          <w:szCs w:val="28"/>
        </w:rPr>
        <w:t xml:space="preserve">When I closed edge the </w:t>
      </w:r>
      <w:proofErr w:type="spellStart"/>
      <w:r w:rsidRPr="000A48AE">
        <w:rPr>
          <w:color w:val="EE0000"/>
          <w:sz w:val="28"/>
          <w:szCs w:val="28"/>
        </w:rPr>
        <w:t>msedge</w:t>
      </w:r>
      <w:proofErr w:type="spellEnd"/>
      <w:r w:rsidRPr="000A48AE">
        <w:rPr>
          <w:color w:val="EE0000"/>
          <w:sz w:val="28"/>
          <w:szCs w:val="28"/>
        </w:rPr>
        <w:t xml:space="preserve"> processes that were open turned red and then disappeared from </w:t>
      </w:r>
      <w:proofErr w:type="spellStart"/>
      <w:r w:rsidRPr="000A48AE">
        <w:rPr>
          <w:color w:val="EE0000"/>
          <w:sz w:val="28"/>
          <w:szCs w:val="28"/>
        </w:rPr>
        <w:t>TCPView</w:t>
      </w:r>
      <w:proofErr w:type="spellEnd"/>
      <w:r w:rsidRPr="000A48AE">
        <w:rPr>
          <w:color w:val="EE0000"/>
          <w:sz w:val="28"/>
          <w:szCs w:val="28"/>
        </w:rPr>
        <w:t xml:space="preserve">. I am assuming this is the process closing or exiting from the processes in the operating system. Although since </w:t>
      </w:r>
      <w:proofErr w:type="spellStart"/>
      <w:r w:rsidRPr="000A48AE">
        <w:rPr>
          <w:color w:val="EE0000"/>
          <w:sz w:val="28"/>
          <w:szCs w:val="28"/>
        </w:rPr>
        <w:t>msedge</w:t>
      </w:r>
      <w:proofErr w:type="spellEnd"/>
      <w:r w:rsidRPr="000A48AE">
        <w:rPr>
          <w:color w:val="EE0000"/>
          <w:sz w:val="28"/>
          <w:szCs w:val="28"/>
        </w:rPr>
        <w:t xml:space="preserve"> is integrated in windows multiple processes of it still remained up.</w:t>
      </w:r>
    </w:p>
    <w:p w14:paraId="59E9C57D" w14:textId="3AB1A4F1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  <w:r w:rsidRPr="000A48AE">
        <w:rPr>
          <w:b/>
          <w:bCs/>
          <w:color w:val="EE0000"/>
          <w:sz w:val="32"/>
          <w:szCs w:val="32"/>
        </w:rPr>
        <w:drawing>
          <wp:inline distT="0" distB="0" distL="0" distR="0" wp14:anchorId="4C119641" wp14:editId="4FDE35F6">
            <wp:extent cx="6400800" cy="3609975"/>
            <wp:effectExtent l="0" t="0" r="0" b="9525"/>
            <wp:docPr id="9104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5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B4C9" w14:textId="77777777" w:rsid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 w:val="32"/>
          <w:szCs w:val="32"/>
        </w:rPr>
      </w:pPr>
    </w:p>
    <w:p w14:paraId="19FD3014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6AEDA8E3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36D5B4E8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2BE7D7CA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6A47E375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5C97B588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26776E3B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173DB386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313215F1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01E22E5B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2228964B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381B6712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5FECF7D9" w14:textId="77777777" w:rsidR="00655265" w:rsidRDefault="00655265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</w:p>
    <w:p w14:paraId="3D5A70A0" w14:textId="0E4DF642" w:rsidR="000A48AE" w:rsidRPr="000A48AE" w:rsidRDefault="000A48AE" w:rsidP="009A6E68">
      <w:pPr>
        <w:pStyle w:val="SubStepAlpha"/>
        <w:numPr>
          <w:ilvl w:val="0"/>
          <w:numId w:val="0"/>
        </w:numPr>
        <w:ind w:left="720"/>
        <w:rPr>
          <w:b/>
          <w:bCs/>
          <w:color w:val="EE0000"/>
          <w:szCs w:val="20"/>
        </w:rPr>
      </w:pPr>
      <w:r w:rsidRPr="000A48AE">
        <w:rPr>
          <w:b/>
          <w:bCs/>
          <w:color w:val="EE0000"/>
          <w:szCs w:val="20"/>
        </w:rPr>
        <w:lastRenderedPageBreak/>
        <w:t>C.</w:t>
      </w:r>
    </w:p>
    <w:p w14:paraId="7C11266B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wininit.exe: </w:t>
      </w:r>
    </w:p>
    <w:p w14:paraId="4F859B8D" w14:textId="5452804F" w:rsidR="009A6E68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Its process id is 1324 and its located in the windows system32 folder on my c drive. The path on my computer is </w:t>
      </w:r>
      <w:r w:rsidRPr="00655265">
        <w:rPr>
          <w:color w:val="EE0000"/>
          <w:sz w:val="28"/>
          <w:szCs w:val="28"/>
        </w:rPr>
        <w:t>C:\Windows\System32\wininit.exe</w:t>
      </w:r>
      <w:r>
        <w:rPr>
          <w:color w:val="EE0000"/>
          <w:sz w:val="28"/>
          <w:szCs w:val="28"/>
        </w:rPr>
        <w:t>. It’s used in the initialization process of windows by many programs and other services to startup.</w:t>
      </w:r>
    </w:p>
    <w:p w14:paraId="7AFA794E" w14:textId="1DD3493E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655265">
        <w:rPr>
          <w:color w:val="EE0000"/>
          <w:sz w:val="28"/>
          <w:szCs w:val="28"/>
        </w:rPr>
        <w:drawing>
          <wp:inline distT="0" distB="0" distL="0" distR="0" wp14:anchorId="4DAD9FD9" wp14:editId="25B89BFF">
            <wp:extent cx="6102927" cy="3438344"/>
            <wp:effectExtent l="0" t="0" r="0" b="0"/>
            <wp:docPr id="1754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3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2683" cy="345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B410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6B05A3B2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25B91D4D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7C91E3B5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4BB7FB3D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42E5C625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10ADF392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6C6F13EE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052D8571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4160D968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678EAC50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1ED70D1B" w14:textId="7777777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0A994C71" w14:textId="67756CAD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>spoolsv.exe:</w:t>
      </w:r>
    </w:p>
    <w:p w14:paraId="1B2D17DE" w14:textId="212DC32A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Its process id is 3332 and it’s another system process located in the system 32 folder. Its path on my pc is </w:t>
      </w:r>
      <w:r w:rsidRPr="00655265">
        <w:rPr>
          <w:color w:val="EE0000"/>
          <w:sz w:val="28"/>
          <w:szCs w:val="28"/>
        </w:rPr>
        <w:t>C:\Windows\System32\spoolsv.exe</w:t>
      </w:r>
      <w:r>
        <w:rPr>
          <w:color w:val="EE0000"/>
          <w:sz w:val="28"/>
          <w:szCs w:val="28"/>
        </w:rPr>
        <w:t xml:space="preserve">. </w:t>
      </w:r>
      <w:r w:rsidR="00B238F3">
        <w:rPr>
          <w:color w:val="EE0000"/>
          <w:sz w:val="28"/>
          <w:szCs w:val="28"/>
        </w:rPr>
        <w:t>This process is responsible for managing printing and faxing jobs in windows.</w:t>
      </w:r>
    </w:p>
    <w:p w14:paraId="2D0448B6" w14:textId="7CEE6DA7" w:rsid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655265">
        <w:rPr>
          <w:color w:val="EE0000"/>
          <w:sz w:val="28"/>
          <w:szCs w:val="28"/>
        </w:rPr>
        <w:drawing>
          <wp:inline distT="0" distB="0" distL="0" distR="0" wp14:anchorId="61F1990D" wp14:editId="07ACF1F9">
            <wp:extent cx="6400800" cy="3661410"/>
            <wp:effectExtent l="0" t="0" r="0" b="0"/>
            <wp:docPr id="10313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2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54AF" w14:textId="77777777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5714EE43" w14:textId="77777777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3C89D215" w14:textId="77777777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464A6F4B" w14:textId="77777777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78D89F9B" w14:textId="77777777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459D1C19" w14:textId="77777777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6EE89942" w14:textId="77777777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4DA381F1" w14:textId="77777777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2C07482C" w14:textId="77777777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7CDF50F6" w14:textId="77777777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7A79E28B" w14:textId="77777777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3FE635CE" w14:textId="77777777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</w:p>
    <w:p w14:paraId="0FD19A73" w14:textId="7DAAFFE4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>svchost.exe:</w:t>
      </w:r>
    </w:p>
    <w:p w14:paraId="54EB24AE" w14:textId="034CAE30" w:rsidR="00B238F3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It’s another system file and there are multiple processes of it open with </w:t>
      </w:r>
      <w:proofErr w:type="spellStart"/>
      <w:r>
        <w:rPr>
          <w:color w:val="EE0000"/>
          <w:sz w:val="28"/>
          <w:szCs w:val="28"/>
        </w:rPr>
        <w:t>differen</w:t>
      </w:r>
      <w:proofErr w:type="spellEnd"/>
      <w:r>
        <w:rPr>
          <w:color w:val="EE0000"/>
          <w:sz w:val="28"/>
          <w:szCs w:val="28"/>
        </w:rPr>
        <w:t xml:space="preserve"> process IDs. It’s a critical system process and used to describe host services. Windows uses this service to group services that need access to the same DLL to run.</w:t>
      </w:r>
    </w:p>
    <w:p w14:paraId="311C7699" w14:textId="597ADCCC" w:rsidR="00B238F3" w:rsidRPr="000A48AE" w:rsidRDefault="00B238F3" w:rsidP="00647969">
      <w:pPr>
        <w:pStyle w:val="SubStepAlph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B238F3">
        <w:rPr>
          <w:color w:val="EE0000"/>
          <w:sz w:val="28"/>
          <w:szCs w:val="28"/>
        </w:rPr>
        <w:drawing>
          <wp:inline distT="0" distB="0" distL="0" distR="0" wp14:anchorId="59755420" wp14:editId="695F80BD">
            <wp:extent cx="6400800" cy="3617595"/>
            <wp:effectExtent l="0" t="0" r="0" b="1905"/>
            <wp:docPr id="133215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52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844A" w14:textId="77777777" w:rsidR="00647969" w:rsidRDefault="00647969" w:rsidP="00647969">
      <w:pPr>
        <w:pStyle w:val="SubStepAlpha"/>
        <w:numPr>
          <w:ilvl w:val="0"/>
          <w:numId w:val="0"/>
        </w:numPr>
        <w:ind w:left="720"/>
      </w:pPr>
    </w:p>
    <w:p w14:paraId="63FECB99" w14:textId="77777777" w:rsidR="00655265" w:rsidRDefault="00655265" w:rsidP="00647969">
      <w:pPr>
        <w:pStyle w:val="SubStepAlpha"/>
        <w:numPr>
          <w:ilvl w:val="0"/>
          <w:numId w:val="0"/>
        </w:numPr>
        <w:ind w:left="720"/>
      </w:pPr>
    </w:p>
    <w:p w14:paraId="5D69EE2F" w14:textId="320E2BB1" w:rsidR="00655265" w:rsidRPr="00655265" w:rsidRDefault="00655265" w:rsidP="00647969">
      <w:pPr>
        <w:pStyle w:val="SubStepAlpha"/>
        <w:numPr>
          <w:ilvl w:val="0"/>
          <w:numId w:val="0"/>
        </w:numPr>
        <w:ind w:left="720"/>
        <w:rPr>
          <w:color w:val="EE0000"/>
        </w:rPr>
      </w:pPr>
      <w:r w:rsidRPr="00655265">
        <w:rPr>
          <w:color w:val="EE0000"/>
        </w:rPr>
        <w:t>Sources:</w:t>
      </w:r>
    </w:p>
    <w:p w14:paraId="24FB223B" w14:textId="5E11126C" w:rsidR="00655265" w:rsidRDefault="00655265" w:rsidP="00647969">
      <w:pPr>
        <w:pStyle w:val="SubStepAlpha"/>
        <w:numPr>
          <w:ilvl w:val="0"/>
          <w:numId w:val="0"/>
        </w:numPr>
        <w:ind w:left="720"/>
      </w:pPr>
      <w:hyperlink r:id="rId17" w:history="1">
        <w:r w:rsidRPr="009A79DD">
          <w:rPr>
            <w:rStyle w:val="Hyperlink"/>
          </w:rPr>
          <w:t>https://www.thewindowsclub.com/what-is-wininit-exe-process</w:t>
        </w:r>
      </w:hyperlink>
    </w:p>
    <w:p w14:paraId="2D393E60" w14:textId="3467054A" w:rsidR="00B238F3" w:rsidRDefault="00B238F3" w:rsidP="00647969">
      <w:pPr>
        <w:pStyle w:val="SubStepAlpha"/>
        <w:numPr>
          <w:ilvl w:val="0"/>
          <w:numId w:val="0"/>
        </w:numPr>
        <w:ind w:left="720"/>
      </w:pPr>
      <w:hyperlink r:id="rId18" w:history="1">
        <w:r w:rsidRPr="009A79DD">
          <w:rPr>
            <w:rStyle w:val="Hyperlink"/>
          </w:rPr>
          <w:t>https://www.lifewire.com/scvhost-exe-4174462</w:t>
        </w:r>
      </w:hyperlink>
    </w:p>
    <w:p w14:paraId="48FE81BB" w14:textId="0CD8C49A" w:rsidR="00B238F3" w:rsidRDefault="00B238F3" w:rsidP="00647969">
      <w:pPr>
        <w:pStyle w:val="SubStepAlpha"/>
        <w:numPr>
          <w:ilvl w:val="0"/>
          <w:numId w:val="0"/>
        </w:numPr>
        <w:ind w:left="720"/>
      </w:pPr>
      <w:hyperlink r:id="rId19" w:history="1">
        <w:r w:rsidRPr="009A79DD">
          <w:rPr>
            <w:rStyle w:val="Hyperlink"/>
          </w:rPr>
          <w:t>https://www.howtogeek.com/323332/what-is-spooler-subsystem-app-spoolsv.exe-and-why-is-it-running-on-my-pc/</w:t>
        </w:r>
      </w:hyperlink>
    </w:p>
    <w:p w14:paraId="1ABE52C1" w14:textId="77777777" w:rsidR="00B238F3" w:rsidRDefault="00B238F3" w:rsidP="00647969">
      <w:pPr>
        <w:pStyle w:val="SubStepAlpha"/>
        <w:numPr>
          <w:ilvl w:val="0"/>
          <w:numId w:val="0"/>
        </w:numPr>
        <w:ind w:left="720"/>
      </w:pPr>
    </w:p>
    <w:p w14:paraId="7D0286D4" w14:textId="77777777" w:rsidR="00655265" w:rsidRDefault="00655265" w:rsidP="00647969">
      <w:pPr>
        <w:pStyle w:val="SubStepAlpha"/>
        <w:numPr>
          <w:ilvl w:val="0"/>
          <w:numId w:val="0"/>
        </w:numPr>
        <w:ind w:left="720"/>
      </w:pPr>
    </w:p>
    <w:p w14:paraId="5196DADB" w14:textId="4C8472FD" w:rsidR="00AF42CB" w:rsidRDefault="009007B0" w:rsidP="001345CF">
      <w:pPr>
        <w:pStyle w:val="AnswerLineL50"/>
        <w:spacing w:after="720"/>
      </w:pPr>
      <w:r>
        <w:t>Type your answers here.</w:t>
      </w:r>
    </w:p>
    <w:p w14:paraId="79C2E0E9" w14:textId="1231536A" w:rsidR="009007B0" w:rsidRPr="009007B0" w:rsidRDefault="009007B0" w:rsidP="009007B0">
      <w:pPr>
        <w:pStyle w:val="ConfigWindow"/>
      </w:pPr>
      <w:r>
        <w:t>End of document</w:t>
      </w:r>
    </w:p>
    <w:sectPr w:rsidR="009007B0" w:rsidRPr="009007B0" w:rsidSect="009C3182">
      <w:headerReference w:type="default" r:id="rId20"/>
      <w:footerReference w:type="default" r:id="rId21"/>
      <w:headerReference w:type="first" r:id="rId22"/>
      <w:footerReference w:type="first" r:id="rId2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3BF9D" w14:textId="77777777" w:rsidR="00A12338" w:rsidRDefault="00A12338" w:rsidP="00710659">
      <w:pPr>
        <w:spacing w:after="0" w:line="240" w:lineRule="auto"/>
      </w:pPr>
      <w:r>
        <w:separator/>
      </w:r>
    </w:p>
    <w:p w14:paraId="31CAD628" w14:textId="77777777" w:rsidR="00A12338" w:rsidRDefault="00A12338"/>
  </w:endnote>
  <w:endnote w:type="continuationSeparator" w:id="0">
    <w:p w14:paraId="3FE1A512" w14:textId="77777777" w:rsidR="00A12338" w:rsidRDefault="00A12338" w:rsidP="00710659">
      <w:pPr>
        <w:spacing w:after="0" w:line="240" w:lineRule="auto"/>
      </w:pPr>
      <w:r>
        <w:continuationSeparator/>
      </w:r>
    </w:p>
    <w:p w14:paraId="4E868073" w14:textId="77777777" w:rsidR="00A12338" w:rsidRDefault="00A123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0F89" w14:textId="398AB183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F42CB">
          <w:t>2018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F26734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EB849" w14:textId="1CDBF9B2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F42CB">
          <w:t>2018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F26734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D2249" w14:textId="77777777" w:rsidR="00A12338" w:rsidRDefault="00A12338" w:rsidP="00710659">
      <w:pPr>
        <w:spacing w:after="0" w:line="240" w:lineRule="auto"/>
      </w:pPr>
      <w:r>
        <w:separator/>
      </w:r>
    </w:p>
    <w:p w14:paraId="334924CF" w14:textId="77777777" w:rsidR="00A12338" w:rsidRDefault="00A12338"/>
  </w:footnote>
  <w:footnote w:type="continuationSeparator" w:id="0">
    <w:p w14:paraId="1C648074" w14:textId="77777777" w:rsidR="00A12338" w:rsidRDefault="00A12338" w:rsidP="00710659">
      <w:pPr>
        <w:spacing w:after="0" w:line="240" w:lineRule="auto"/>
      </w:pPr>
      <w:r>
        <w:continuationSeparator/>
      </w:r>
    </w:p>
    <w:p w14:paraId="56A0B29D" w14:textId="77777777" w:rsidR="00A12338" w:rsidRDefault="00A123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0BF3DCDD889A430EB6EC7F26ADC010A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9DC4DF1" w14:textId="47A79586" w:rsidR="00926CB2" w:rsidRDefault="00AF533D" w:rsidP="008402F2">
        <w:pPr>
          <w:pStyle w:val="PageHead"/>
        </w:pPr>
        <w:r>
          <w:t>Class Activity - Identify Running Processes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0FE5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07455E1F" wp14:editId="0B386E55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A65A62C2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701B1385"/>
    <w:multiLevelType w:val="multilevel"/>
    <w:tmpl w:val="7398136E"/>
    <w:lvl w:ilvl="0">
      <w:start w:val="1"/>
      <w:numFmt w:val="decimal"/>
      <w:pStyle w:val="PartHead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23041827">
    <w:abstractNumId w:val="5"/>
  </w:num>
  <w:num w:numId="2" w16cid:durableId="1510098745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596057272">
    <w:abstractNumId w:val="2"/>
  </w:num>
  <w:num w:numId="4" w16cid:durableId="1506244333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372771650">
    <w:abstractNumId w:val="3"/>
  </w:num>
  <w:num w:numId="6" w16cid:durableId="29887478">
    <w:abstractNumId w:val="0"/>
  </w:num>
  <w:num w:numId="7" w16cid:durableId="1214586811">
    <w:abstractNumId w:val="1"/>
  </w:num>
  <w:num w:numId="8" w16cid:durableId="635262446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189947290">
    <w:abstractNumId w:val="3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798763286">
    <w:abstractNumId w:val="6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103115151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8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775CD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A48AE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019E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45CF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C82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5017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060B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47969"/>
    <w:rsid w:val="006513FB"/>
    <w:rsid w:val="00655265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5CD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0EC6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78B"/>
    <w:rsid w:val="008D7F09"/>
    <w:rsid w:val="008E00D5"/>
    <w:rsid w:val="008E5B64"/>
    <w:rsid w:val="008E7DAA"/>
    <w:rsid w:val="008F0094"/>
    <w:rsid w:val="008F03EF"/>
    <w:rsid w:val="008F340F"/>
    <w:rsid w:val="009007B0"/>
    <w:rsid w:val="00903523"/>
    <w:rsid w:val="00906281"/>
    <w:rsid w:val="0090659A"/>
    <w:rsid w:val="00906988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A6E68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3936"/>
    <w:rsid w:val="00A0412D"/>
    <w:rsid w:val="00A12338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43B1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42CB"/>
    <w:rsid w:val="00AF533D"/>
    <w:rsid w:val="00AF7ACC"/>
    <w:rsid w:val="00B00914"/>
    <w:rsid w:val="00B02A8E"/>
    <w:rsid w:val="00B052EE"/>
    <w:rsid w:val="00B1081F"/>
    <w:rsid w:val="00B238F3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87F16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4902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DEF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38BA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40E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5D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303D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734"/>
    <w:rsid w:val="00F26F62"/>
    <w:rsid w:val="00F27963"/>
    <w:rsid w:val="00F30103"/>
    <w:rsid w:val="00F30446"/>
    <w:rsid w:val="00F40FB0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80237"/>
  <w15:docId w15:val="{591F4898-9311-442B-8794-46B7908B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725CDD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725CDD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725CDD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345CF"/>
    <w:pPr>
      <w:keepNext/>
      <w:spacing w:before="0" w:after="0" w:line="240" w:lineRule="auto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1345CF"/>
    <w:pPr>
      <w:spacing w:after="180"/>
      <w:ind w:left="720"/>
    </w:pPr>
    <w:rPr>
      <w:color w:val="FFFFFF" w:themeColor="background1"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1345C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725CDD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725CDD"/>
    <w:pPr>
      <w:numPr>
        <w:ilvl w:val="3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725CDD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1345CF"/>
    <w:rPr>
      <w:rFonts w:eastAsia="Times New Roman"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customStyle="1" w:styleId="PartHead">
    <w:name w:val="Part Head"/>
    <w:basedOn w:val="Heading2"/>
    <w:next w:val="BodyTextL25"/>
    <w:qFormat/>
    <w:rsid w:val="00AF42CB"/>
    <w:pPr>
      <w:keepLines/>
      <w:numPr>
        <w:ilvl w:val="0"/>
        <w:numId w:val="10"/>
      </w:numPr>
      <w:spacing w:after="0" w:line="276" w:lineRule="auto"/>
      <w:outlineLvl w:val="0"/>
    </w:pPr>
    <w:rPr>
      <w:rFonts w:ascii="Cambria" w:hAnsi="Cambria"/>
      <w:b w:val="0"/>
      <w:color w:val="4F81BD"/>
      <w:sz w:val="28"/>
    </w:rPr>
  </w:style>
  <w:style w:type="paragraph" w:customStyle="1" w:styleId="TaskHead">
    <w:name w:val="Task Head"/>
    <w:basedOn w:val="PartHead"/>
    <w:next w:val="BodyTextL25"/>
    <w:rsid w:val="00AF42CB"/>
    <w:pPr>
      <w:keepLines w:val="0"/>
      <w:numPr>
        <w:ilvl w:val="1"/>
      </w:numPr>
      <w:spacing w:after="60"/>
    </w:pPr>
    <w:rPr>
      <w:rFonts w:ascii="Arial" w:eastAsia="Calibri" w:hAnsi="Arial"/>
      <w:b/>
      <w:bCs w:val="0"/>
      <w:color w:val="auto"/>
      <w:sz w:val="24"/>
      <w:szCs w:val="22"/>
    </w:rPr>
  </w:style>
  <w:style w:type="character" w:styleId="Hyperlink">
    <w:name w:val="Hyperlink"/>
    <w:basedOn w:val="DefaultParagraphFont"/>
    <w:unhideWhenUsed/>
    <w:rsid w:val="00AF42C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64796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net.microsoft.com/en-us/sysinternals/bb842062.aspx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lifewire.com/scvhost-exe-4174462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thewindowsclub.com/what-is-wininit-exe-process" TargetMode="External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https://www.howtogeek.com/323332/what-is-spooler-subsystem-app-spoolsv.exe-and-why-is-it-running-on-my-pc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F3DCDD889A430EB6EC7F26ADC01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A8DE3-76D0-4EAE-A55C-986F37315630}"/>
      </w:docPartPr>
      <w:docPartBody>
        <w:p w:rsidR="00EA2986" w:rsidRDefault="00AE59FC">
          <w:pPr>
            <w:pStyle w:val="0BF3DCDD889A430EB6EC7F26ADC010AD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FC"/>
    <w:rsid w:val="000D1670"/>
    <w:rsid w:val="00425017"/>
    <w:rsid w:val="0073150F"/>
    <w:rsid w:val="00AC524C"/>
    <w:rsid w:val="00AE59FC"/>
    <w:rsid w:val="00C0477D"/>
    <w:rsid w:val="00DA62CC"/>
    <w:rsid w:val="00EA2986"/>
    <w:rsid w:val="00F4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BF3DCDD889A430EB6EC7F26ADC010AD">
    <w:name w:val="0BF3DCDD889A430EB6EC7F26ADC010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58F94F-BB92-4867-96E4-9CA1B6884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47</TotalTime>
  <Pages>8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 Activity - Identify Running Processes</vt:lpstr>
    </vt:vector>
  </TitlesOfParts>
  <Company>Cisco Systems, Inc.</Company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Activity - Identify Running Processes</dc:title>
  <dc:creator>SP</dc:creator>
  <dc:description>2018</dc:description>
  <cp:lastModifiedBy>Jadon Nathaniel Kosberg</cp:lastModifiedBy>
  <cp:revision>4</cp:revision>
  <cp:lastPrinted>2020-07-16T00:45:00Z</cp:lastPrinted>
  <dcterms:created xsi:type="dcterms:W3CDTF">2026-01-18T23:28:00Z</dcterms:created>
  <dcterms:modified xsi:type="dcterms:W3CDTF">2026-01-19T00:15:00Z</dcterms:modified>
</cp:coreProperties>
</file>