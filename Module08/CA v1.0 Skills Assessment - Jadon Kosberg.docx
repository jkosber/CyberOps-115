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4414" w14:textId="7DA730EF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11B9B43E6CB476BBBBD8ADC024AA8D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323BA4">
            <w:t>CyberOps</w:t>
          </w:r>
          <w:proofErr w:type="spellEnd"/>
          <w:r w:rsidR="00323BA4">
            <w:t xml:space="preserve"> Associates v1.0 - Skills Assessment</w:t>
          </w:r>
        </w:sdtContent>
      </w:sdt>
    </w:p>
    <w:p w14:paraId="1A43941D" w14:textId="77777777" w:rsidR="008D5938" w:rsidRDefault="008D5938" w:rsidP="008D5938">
      <w:pPr>
        <w:pStyle w:val="Heading2"/>
        <w:numPr>
          <w:ilvl w:val="0"/>
          <w:numId w:val="10"/>
        </w:numPr>
        <w:rPr>
          <w:sz w:val="20"/>
          <w:szCs w:val="20"/>
        </w:rPr>
      </w:pPr>
      <w:r>
        <w:t>Introduction</w:t>
      </w:r>
    </w:p>
    <w:p w14:paraId="2D95D854" w14:textId="072D1FF5" w:rsidR="008D5938" w:rsidRDefault="008D5938" w:rsidP="008D5938">
      <w:pPr>
        <w:pStyle w:val="BodyTextL25"/>
      </w:pPr>
      <w:r>
        <w:t xml:space="preserve">You have been hired as a junior security analyst. As part of your training, you were tasked to determine any malicious activity </w:t>
      </w:r>
      <w:r w:rsidR="005E77D9">
        <w:t xml:space="preserve">associated with the </w:t>
      </w:r>
      <w:proofErr w:type="spellStart"/>
      <w:r w:rsidR="005E77D9">
        <w:t>Pushdo</w:t>
      </w:r>
      <w:proofErr w:type="spellEnd"/>
      <w:r w:rsidR="005E77D9">
        <w:t xml:space="preserve"> trojan</w:t>
      </w:r>
      <w:r>
        <w:t>.</w:t>
      </w:r>
    </w:p>
    <w:p w14:paraId="6898E668" w14:textId="77777777" w:rsidR="008D5938" w:rsidRDefault="008D5938" w:rsidP="008D5938">
      <w:pPr>
        <w:pStyle w:val="BodyTextL25"/>
      </w:pPr>
      <w:r>
        <w:t xml:space="preserve">You will have access to the internet to learn more about the events. You can use websites, such as </w:t>
      </w:r>
      <w:proofErr w:type="spellStart"/>
      <w:r>
        <w:t>VirusTotal</w:t>
      </w:r>
      <w:proofErr w:type="spellEnd"/>
      <w:r>
        <w:t xml:space="preserve">, to upload and verify threat existence. </w:t>
      </w:r>
    </w:p>
    <w:p w14:paraId="4CCC0018" w14:textId="77777777" w:rsidR="008D5938" w:rsidRDefault="008D5938" w:rsidP="008D5938">
      <w:pPr>
        <w:pStyle w:val="BodyTextL25"/>
      </w:pPr>
      <w:r>
        <w:t>The tasks below are designed to provide some guidance through the analysis process.</w:t>
      </w:r>
    </w:p>
    <w:p w14:paraId="492C6A2A" w14:textId="77777777" w:rsidR="008D5938" w:rsidRDefault="008D5938" w:rsidP="008D5938">
      <w:pPr>
        <w:pStyle w:val="BodyTextL25"/>
      </w:pPr>
      <w:r>
        <w:t>You will practice and be assessed on the following skills:</w:t>
      </w:r>
    </w:p>
    <w:p w14:paraId="47F1B81B" w14:textId="77777777" w:rsidR="008D5938" w:rsidRDefault="008D5938" w:rsidP="008D5938">
      <w:pPr>
        <w:pStyle w:val="Bulletlevel2"/>
        <w:numPr>
          <w:ilvl w:val="0"/>
          <w:numId w:val="14"/>
        </w:numPr>
        <w:spacing w:before="60" w:after="60" w:line="276" w:lineRule="auto"/>
        <w:ind w:left="1080"/>
      </w:pPr>
      <w:r>
        <w:t xml:space="preserve">Evaluate event alerts using </w:t>
      </w:r>
      <w:proofErr w:type="spellStart"/>
      <w:r>
        <w:t>Squil</w:t>
      </w:r>
      <w:proofErr w:type="spellEnd"/>
      <w:r>
        <w:t xml:space="preserve"> and Kibana.</w:t>
      </w:r>
    </w:p>
    <w:p w14:paraId="1F30BE66" w14:textId="77777777" w:rsidR="008D5938" w:rsidRDefault="008D5938" w:rsidP="008D5938">
      <w:pPr>
        <w:pStyle w:val="Bulletlevel2"/>
        <w:numPr>
          <w:ilvl w:val="0"/>
          <w:numId w:val="14"/>
        </w:numPr>
        <w:spacing w:before="60" w:after="60" w:line="276" w:lineRule="auto"/>
        <w:ind w:left="1080"/>
      </w:pPr>
      <w:r>
        <w:t>Use Google search as a tool to obtain intelligence on a potential exploit.</w:t>
      </w:r>
    </w:p>
    <w:p w14:paraId="2C0519AF" w14:textId="77777777" w:rsidR="008D5938" w:rsidRDefault="008D5938" w:rsidP="008D5938">
      <w:pPr>
        <w:pStyle w:val="Bulletlevel2"/>
        <w:numPr>
          <w:ilvl w:val="0"/>
          <w:numId w:val="14"/>
        </w:numPr>
        <w:spacing w:before="60" w:after="60" w:line="276" w:lineRule="auto"/>
        <w:ind w:left="1080"/>
      </w:pPr>
      <w:r>
        <w:t xml:space="preserve">Use </w:t>
      </w:r>
      <w:proofErr w:type="spellStart"/>
      <w:r>
        <w:t>VirusTotal</w:t>
      </w:r>
      <w:proofErr w:type="spellEnd"/>
      <w:r>
        <w:t xml:space="preserve"> to upload and verify threat existence.</w:t>
      </w:r>
    </w:p>
    <w:p w14:paraId="5AB7251D" w14:textId="77777777" w:rsidR="008D5938" w:rsidRDefault="008D5938" w:rsidP="008D5938">
      <w:pPr>
        <w:pStyle w:val="BodyTextL25"/>
      </w:pPr>
      <w:r>
        <w:t xml:space="preserve">Content for this assessment was obtained from </w:t>
      </w:r>
      <w:hyperlink r:id="rId8" w:history="1">
        <w:r>
          <w:rPr>
            <w:rStyle w:val="Hyperlink"/>
          </w:rPr>
          <w:t>http://www.malware-traffic-analysis.net/</w:t>
        </w:r>
      </w:hyperlink>
      <w:r>
        <w:t xml:space="preserve"> and is used with permission. We are grateful for the use of this material.</w:t>
      </w:r>
    </w:p>
    <w:p w14:paraId="3378D1DC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56F10B6C" w14:textId="77777777" w:rsidR="008D5938" w:rsidRPr="00D1690D" w:rsidRDefault="008D5938" w:rsidP="008D5938">
      <w:pPr>
        <w:pStyle w:val="Bulletlevel1"/>
      </w:pPr>
      <w:r w:rsidRPr="00D1690D">
        <w:t>Host computer with at least 8GB of RAM and 45GB of free disk space</w:t>
      </w:r>
    </w:p>
    <w:p w14:paraId="78501A6D" w14:textId="77777777" w:rsidR="008D5938" w:rsidRPr="00D1690D" w:rsidRDefault="008D5938" w:rsidP="008D5938">
      <w:pPr>
        <w:pStyle w:val="Bulletlevel1"/>
      </w:pPr>
      <w:r w:rsidRPr="00D1690D">
        <w:t>Latest version of Oracle VirtualBox</w:t>
      </w:r>
    </w:p>
    <w:p w14:paraId="3412D2E4" w14:textId="5D387D8B" w:rsidR="008D5938" w:rsidRPr="00D1690D" w:rsidRDefault="008D5938" w:rsidP="008D5938">
      <w:pPr>
        <w:pStyle w:val="Bulletlevel1"/>
      </w:pPr>
      <w:r w:rsidRPr="00D1690D">
        <w:t xml:space="preserve">Security Onion virtual machine requires </w:t>
      </w:r>
      <w:r w:rsidR="009F4378">
        <w:t>4</w:t>
      </w:r>
      <w:r w:rsidRPr="00D1690D">
        <w:t>GB</w:t>
      </w:r>
      <w:r w:rsidR="009F4378">
        <w:t xml:space="preserve"> of</w:t>
      </w:r>
      <w:r w:rsidRPr="00D1690D">
        <w:t xml:space="preserve"> RAM using 25GB disk space</w:t>
      </w:r>
    </w:p>
    <w:p w14:paraId="6A0DB840" w14:textId="689EDC3B" w:rsidR="00457934" w:rsidRDefault="008D5938">
      <w:pPr>
        <w:pStyle w:val="Bulletlevel1"/>
      </w:pPr>
      <w:r w:rsidRPr="00D1690D">
        <w:t>Internet access</w:t>
      </w:r>
    </w:p>
    <w:p w14:paraId="2B625035" w14:textId="77777777" w:rsidR="00125806" w:rsidRDefault="00125806" w:rsidP="00D452F4">
      <w:pPr>
        <w:pStyle w:val="Heading1"/>
      </w:pPr>
      <w:r>
        <w:t>Instructions</w:t>
      </w:r>
    </w:p>
    <w:p w14:paraId="6F07854B" w14:textId="64934B3C" w:rsidR="005170F4" w:rsidRDefault="005170F4" w:rsidP="00E8003F">
      <w:pPr>
        <w:pStyle w:val="Heading2"/>
      </w:pPr>
      <w:r w:rsidRPr="00E8003F">
        <w:t>Gather</w:t>
      </w:r>
      <w:r w:rsidR="00E536E2">
        <w:t xml:space="preserve"> the</w:t>
      </w:r>
      <w:r w:rsidRPr="00E8003F">
        <w:t xml:space="preserve"> Basic Information</w:t>
      </w:r>
    </w:p>
    <w:p w14:paraId="2D5A705B" w14:textId="4B266AC7" w:rsidR="00E536E2" w:rsidRPr="00E536E2" w:rsidRDefault="000F2A2E" w:rsidP="00E536E2">
      <w:pPr>
        <w:pStyle w:val="BodyTextL25"/>
      </w:pPr>
      <w:r>
        <w:t>In this part, you will review the alerts listed in Security Onion VM and gather basic information for the interested time frame.</w:t>
      </w:r>
    </w:p>
    <w:p w14:paraId="21FD5B52" w14:textId="150331C3" w:rsidR="00B607CB" w:rsidRPr="00B607CB" w:rsidRDefault="00B607CB" w:rsidP="00B607CB">
      <w:pPr>
        <w:pStyle w:val="Heading3"/>
      </w:pPr>
      <w:r>
        <w:t>Verify the status of services</w:t>
      </w:r>
    </w:p>
    <w:p w14:paraId="0E9170C8" w14:textId="77777777" w:rsidR="005170F4" w:rsidRDefault="005170F4" w:rsidP="0018124F">
      <w:pPr>
        <w:pStyle w:val="SubStepAlpha"/>
      </w:pPr>
      <w:r>
        <w:t xml:space="preserve">Log into Security Onion VM using with the username </w:t>
      </w:r>
      <w:r>
        <w:rPr>
          <w:b/>
        </w:rPr>
        <w:t>analyst</w:t>
      </w:r>
      <w:r>
        <w:t xml:space="preserve"> and password </w:t>
      </w:r>
      <w:proofErr w:type="spellStart"/>
      <w:r>
        <w:rPr>
          <w:b/>
        </w:rPr>
        <w:t>cyberops</w:t>
      </w:r>
      <w:proofErr w:type="spellEnd"/>
      <w:r>
        <w:t>.</w:t>
      </w:r>
    </w:p>
    <w:p w14:paraId="7CA056BC" w14:textId="2B2D0269" w:rsidR="005170F4" w:rsidRDefault="005170F4" w:rsidP="0018124F">
      <w:pPr>
        <w:pStyle w:val="SubStepAlpha"/>
      </w:pPr>
      <w:r>
        <w:t xml:space="preserve">Open a terminal window. Enter the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so-status</w:t>
      </w:r>
      <w:r>
        <w:t xml:space="preserve"> command to verify that all the services are ready.</w:t>
      </w:r>
    </w:p>
    <w:p w14:paraId="6A8044FE" w14:textId="76DD0067" w:rsidR="00013F70" w:rsidRDefault="005170F4" w:rsidP="00013F70">
      <w:pPr>
        <w:pStyle w:val="SubStepAlpha"/>
      </w:pPr>
      <w:r>
        <w:t xml:space="preserve">When the </w:t>
      </w:r>
      <w:proofErr w:type="spellStart"/>
      <w:r>
        <w:t>nsm</w:t>
      </w:r>
      <w:proofErr w:type="spellEnd"/>
      <w:r>
        <w:t xml:space="preserve"> service is ready, log into </w:t>
      </w:r>
      <w:proofErr w:type="spellStart"/>
      <w:r w:rsidR="00B607CB">
        <w:t>Sguil</w:t>
      </w:r>
      <w:proofErr w:type="spellEnd"/>
      <w:r w:rsidR="00013F70">
        <w:t xml:space="preserve"> or Kibana</w:t>
      </w:r>
      <w:r>
        <w:t xml:space="preserve"> with the username </w:t>
      </w:r>
      <w:r>
        <w:rPr>
          <w:b/>
        </w:rPr>
        <w:t>analyst</w:t>
      </w:r>
      <w:r>
        <w:t xml:space="preserve"> and password </w:t>
      </w:r>
      <w:proofErr w:type="spellStart"/>
      <w:r w:rsidR="00013F70">
        <w:rPr>
          <w:b/>
        </w:rPr>
        <w:t>cyberops</w:t>
      </w:r>
      <w:proofErr w:type="spellEnd"/>
      <w:r w:rsidR="00013F70">
        <w:t>.</w:t>
      </w:r>
    </w:p>
    <w:p w14:paraId="23EEAA22" w14:textId="58DF08F0" w:rsidR="00013F70" w:rsidRDefault="00AC6D1D" w:rsidP="00B607CB">
      <w:pPr>
        <w:pStyle w:val="Heading3"/>
      </w:pPr>
      <w:r>
        <w:t>Gather b</w:t>
      </w:r>
      <w:r w:rsidR="00B607CB">
        <w:t>asic info</w:t>
      </w:r>
      <w:r>
        <w:t>rmation</w:t>
      </w:r>
      <w:r w:rsidR="00B607CB">
        <w:t>.</w:t>
      </w:r>
    </w:p>
    <w:p w14:paraId="4173CC4D" w14:textId="77777777" w:rsidR="003E3AE3" w:rsidRDefault="003E3AE3" w:rsidP="003E3AE3">
      <w:pPr>
        <w:pStyle w:val="Heading4"/>
      </w:pPr>
      <w:r>
        <w:t>Questions:</w:t>
      </w:r>
    </w:p>
    <w:p w14:paraId="5856C566" w14:textId="22DE33BE" w:rsidR="00013F70" w:rsidRDefault="00B607CB" w:rsidP="003E3AE3">
      <w:pPr>
        <w:pStyle w:val="SubStepAlpha"/>
        <w:spacing w:before="0"/>
      </w:pPr>
      <w:r>
        <w:t xml:space="preserve">Identify time frame of the </w:t>
      </w:r>
      <w:proofErr w:type="spellStart"/>
      <w:r w:rsidR="005E77D9">
        <w:t>Pushdo</w:t>
      </w:r>
      <w:proofErr w:type="spellEnd"/>
      <w:r w:rsidR="005E77D9">
        <w:t xml:space="preserve"> trojan </w:t>
      </w:r>
      <w:r>
        <w:t>attack</w:t>
      </w:r>
      <w:r w:rsidR="00AC6D1D">
        <w:t>, including the date and approximate time</w:t>
      </w:r>
      <w:r>
        <w:t>.</w:t>
      </w:r>
    </w:p>
    <w:p w14:paraId="512840CC" w14:textId="57E84124" w:rsidR="00B607CB" w:rsidRDefault="00B607CB" w:rsidP="00471468">
      <w:pPr>
        <w:pStyle w:val="AnswerLineL50"/>
      </w:pPr>
      <w:r>
        <w:t>Type your answers here.</w:t>
      </w:r>
    </w:p>
    <w:p w14:paraId="2BC4948A" w14:textId="7C19896D" w:rsidR="00B607CB" w:rsidRDefault="00230BB8" w:rsidP="00B607CB">
      <w:pPr>
        <w:pStyle w:val="SubStepAlpha"/>
      </w:pPr>
      <w:r>
        <w:lastRenderedPageBreak/>
        <w:t>List the</w:t>
      </w:r>
      <w:r w:rsidR="00AC6D1D">
        <w:t xml:space="preserve"> </w:t>
      </w:r>
      <w:r>
        <w:t>alerts noted during this time frame</w:t>
      </w:r>
      <w:r w:rsidR="005E77D9">
        <w:t xml:space="preserve"> associated with the trojan</w:t>
      </w:r>
      <w:r>
        <w:t>.</w:t>
      </w:r>
    </w:p>
    <w:p w14:paraId="7B7A80B5" w14:textId="083C3E22" w:rsidR="009733E4" w:rsidRDefault="00582ACD" w:rsidP="00471468">
      <w:pPr>
        <w:pStyle w:val="AnswerLineL50"/>
      </w:pPr>
      <w:r>
        <w:t>Type your answers here.</w:t>
      </w:r>
    </w:p>
    <w:p w14:paraId="2B98C91D" w14:textId="3D90C1A0" w:rsidR="005170F4" w:rsidRDefault="00D46C5A" w:rsidP="00471468">
      <w:pPr>
        <w:pStyle w:val="SubStepAlpha"/>
      </w:pPr>
      <w:r>
        <w:t>List the internal IP addresses and external IP addresses involved.</w:t>
      </w:r>
    </w:p>
    <w:p w14:paraId="1F6827F1" w14:textId="5A4B04B1" w:rsidR="005170F4" w:rsidRPr="00D46C5A" w:rsidRDefault="00D46C5A" w:rsidP="00471468">
      <w:pPr>
        <w:pStyle w:val="AnswerLineL50"/>
      </w:pPr>
      <w:r>
        <w:t>Type you</w:t>
      </w:r>
      <w:r w:rsidR="00F70696">
        <w:t>r</w:t>
      </w:r>
      <w:r>
        <w:t xml:space="preserve"> answers here.</w:t>
      </w:r>
    </w:p>
    <w:p w14:paraId="1663AF59" w14:textId="1BDB3F11" w:rsidR="00CC7DCB" w:rsidRDefault="00CC7DCB" w:rsidP="00CC7DCB">
      <w:pPr>
        <w:pStyle w:val="Heading2"/>
      </w:pPr>
      <w:r>
        <w:t>Learn about the Exploit</w:t>
      </w:r>
    </w:p>
    <w:p w14:paraId="450F42CC" w14:textId="621243A1" w:rsidR="000F2A2E" w:rsidRPr="000F2A2E" w:rsidRDefault="000F2A2E" w:rsidP="000F2A2E">
      <w:pPr>
        <w:pStyle w:val="BodyTextL25"/>
      </w:pPr>
      <w:r>
        <w:t>In this part, you will learn more about the exploit.</w:t>
      </w:r>
    </w:p>
    <w:p w14:paraId="1833183E" w14:textId="3EC3C92F" w:rsidR="00CC7DCB" w:rsidRPr="00CC7DCB" w:rsidRDefault="00CC7DCB" w:rsidP="00CC7DCB">
      <w:pPr>
        <w:pStyle w:val="Heading3"/>
      </w:pPr>
      <w:r>
        <w:t>Infected host</w:t>
      </w:r>
    </w:p>
    <w:p w14:paraId="1EDFC715" w14:textId="77777777" w:rsidR="003E3AE3" w:rsidRDefault="003E3AE3" w:rsidP="003E3AE3">
      <w:pPr>
        <w:pStyle w:val="Heading4"/>
      </w:pPr>
      <w:r>
        <w:t>Questions:</w:t>
      </w:r>
    </w:p>
    <w:p w14:paraId="0EF59CCC" w14:textId="774C02DE" w:rsidR="00CC7DCB" w:rsidRPr="0032406C" w:rsidRDefault="00CC7DCB" w:rsidP="003E3AE3">
      <w:pPr>
        <w:pStyle w:val="SubStepAlpha"/>
        <w:keepNext/>
        <w:spacing w:before="0"/>
        <w:rPr>
          <w:rFonts w:eastAsia="Times New Roman" w:cs="Arial"/>
          <w:bCs/>
        </w:rPr>
      </w:pPr>
      <w:r>
        <w:t xml:space="preserve">Based on the alerts, </w:t>
      </w:r>
      <w:r w:rsidR="0032406C">
        <w:t>what is the IP and MAC addresses of the infected computer</w:t>
      </w:r>
      <w:r>
        <w:t>?</w:t>
      </w:r>
      <w:r w:rsidR="0032406C">
        <w:t xml:space="preserve"> Based on the MAC address, what is the </w:t>
      </w:r>
      <w:r w:rsidR="00416C7B">
        <w:t xml:space="preserve">vendor </w:t>
      </w:r>
      <w:r w:rsidR="0032406C">
        <w:t xml:space="preserve">of the </w:t>
      </w:r>
      <w:r w:rsidR="003F62B8">
        <w:t>NIC chipset</w:t>
      </w:r>
      <w:r w:rsidR="0032406C">
        <w:t>? (</w:t>
      </w:r>
      <w:r w:rsidR="0032406C">
        <w:rPr>
          <w:b/>
          <w:bCs/>
        </w:rPr>
        <w:t>Hint</w:t>
      </w:r>
      <w:r w:rsidR="0032406C">
        <w:t>:</w:t>
      </w:r>
      <w:r w:rsidR="00A75C3D">
        <w:t xml:space="preserve"> </w:t>
      </w:r>
      <w:proofErr w:type="spellStart"/>
      <w:r w:rsidR="00416C7B">
        <w:t>NetworkMiner</w:t>
      </w:r>
      <w:proofErr w:type="spellEnd"/>
      <w:r w:rsidR="00416C7B">
        <w:t xml:space="preserve"> or internet search</w:t>
      </w:r>
      <w:r w:rsidR="00A75C3D">
        <w:t>)</w:t>
      </w:r>
    </w:p>
    <w:p w14:paraId="709032A2" w14:textId="17D193C3" w:rsidR="0032406C" w:rsidRPr="00CC7DCB" w:rsidRDefault="0032406C" w:rsidP="00A75C3D">
      <w:pPr>
        <w:pStyle w:val="AnswerLineL50"/>
        <w:spacing w:after="240"/>
        <w:rPr>
          <w:rFonts w:eastAsia="Times New Roman" w:cs="Arial"/>
          <w:bCs/>
        </w:rPr>
      </w:pPr>
      <w:r>
        <w:t>Type your answers here.</w:t>
      </w:r>
    </w:p>
    <w:p w14:paraId="486D2E0A" w14:textId="3839F590" w:rsidR="005170F4" w:rsidRDefault="00154081" w:rsidP="00355C93">
      <w:pPr>
        <w:pStyle w:val="SubStepAlpha"/>
      </w:pPr>
      <w:r>
        <w:t>Based on the alerts, when (date and time in UTC) and how was the PC infected? (</w:t>
      </w:r>
      <w:r>
        <w:rPr>
          <w:b/>
          <w:bCs/>
        </w:rPr>
        <w:t>Hint</w:t>
      </w:r>
      <w:r>
        <w:t xml:space="preserve">: Enter the command </w:t>
      </w:r>
      <w:r>
        <w:rPr>
          <w:b/>
          <w:bCs/>
        </w:rPr>
        <w:t>date</w:t>
      </w:r>
      <w:r>
        <w:t xml:space="preserve"> in the terminal to determine the time</w:t>
      </w:r>
      <w:r w:rsidR="00084527">
        <w:t xml:space="preserve"> </w:t>
      </w:r>
      <w:r>
        <w:t>zone for the displayed time)</w:t>
      </w:r>
    </w:p>
    <w:p w14:paraId="4E081D49" w14:textId="77777777" w:rsidR="00154081" w:rsidRPr="00CC7DCB" w:rsidRDefault="00154081" w:rsidP="00154081">
      <w:pPr>
        <w:pStyle w:val="AnswerLineL50"/>
      </w:pPr>
      <w:r>
        <w:t>Type your answers here.</w:t>
      </w:r>
    </w:p>
    <w:p w14:paraId="13ED410B" w14:textId="731C47BE" w:rsidR="00F70696" w:rsidRDefault="00F70696" w:rsidP="00F6294E">
      <w:pPr>
        <w:pStyle w:val="BodyTextL50"/>
        <w:keepNext/>
      </w:pPr>
      <w:r w:rsidRPr="00F70696">
        <w:t>How d</w:t>
      </w:r>
      <w:r w:rsidR="009F4378">
        <w:t>id</w:t>
      </w:r>
      <w:r>
        <w:t xml:space="preserve"> the malware infect the PC?</w:t>
      </w:r>
      <w:r w:rsidR="00500C06">
        <w:t xml:space="preserve"> Use an internet search as necessary.</w:t>
      </w:r>
    </w:p>
    <w:p w14:paraId="422F3B2F" w14:textId="460F96B9" w:rsidR="00F70696" w:rsidRDefault="00F70696" w:rsidP="00F70696">
      <w:pPr>
        <w:pStyle w:val="AnswerLineL50"/>
      </w:pPr>
      <w:r>
        <w:t>Type your answers here.</w:t>
      </w:r>
    </w:p>
    <w:p w14:paraId="6ED33DA8" w14:textId="583435C8" w:rsidR="006C609D" w:rsidRDefault="006C609D" w:rsidP="00471468">
      <w:pPr>
        <w:pStyle w:val="Heading3"/>
      </w:pPr>
      <w:r>
        <w:t>Examine the exploit</w:t>
      </w:r>
      <w:r w:rsidR="000928FE">
        <w:t>.</w:t>
      </w:r>
    </w:p>
    <w:p w14:paraId="35157912" w14:textId="77777777" w:rsidR="003E3AE3" w:rsidRDefault="003E3AE3" w:rsidP="003E3AE3">
      <w:pPr>
        <w:pStyle w:val="Heading4"/>
      </w:pPr>
      <w:r>
        <w:t>Questions:</w:t>
      </w:r>
    </w:p>
    <w:p w14:paraId="2647954C" w14:textId="09E53B69" w:rsidR="006C609D" w:rsidRDefault="00154081" w:rsidP="003E3AE3">
      <w:pPr>
        <w:pStyle w:val="SubStepAlpha"/>
        <w:spacing w:before="0"/>
      </w:pPr>
      <w:r>
        <w:t>Based on the alerts associated with HTTP GET request, what files were downloaded?</w:t>
      </w:r>
      <w:r w:rsidR="006C609D">
        <w:t xml:space="preserve"> List the malicious domains observed and the files downloaded.</w:t>
      </w:r>
    </w:p>
    <w:p w14:paraId="23374BDE" w14:textId="77777777" w:rsidR="006C609D" w:rsidRDefault="006C609D" w:rsidP="00BD5E17">
      <w:pPr>
        <w:pStyle w:val="AnswerLineL50"/>
        <w:spacing w:after="840"/>
      </w:pPr>
      <w:r>
        <w:t>Type your answers here.</w:t>
      </w:r>
    </w:p>
    <w:p w14:paraId="452BEBC5" w14:textId="54500814" w:rsidR="00154081" w:rsidRDefault="00631D04" w:rsidP="00631D04">
      <w:pPr>
        <w:pStyle w:val="BodyTextL50"/>
      </w:pPr>
      <w:r>
        <w:t>Use any available tools in Security Onion VM, determine and record the SHA256 hash for the downloaded files that probably infected the computer?</w:t>
      </w:r>
    </w:p>
    <w:p w14:paraId="0A2A5192" w14:textId="77777777" w:rsidR="00BD5E17" w:rsidRDefault="00BD5E17" w:rsidP="00BD5E17">
      <w:pPr>
        <w:pStyle w:val="AnswerLineL50"/>
        <w:spacing w:after="840"/>
      </w:pPr>
      <w:r>
        <w:t>Type your answers here.</w:t>
      </w:r>
    </w:p>
    <w:p w14:paraId="19C0A624" w14:textId="521B9665" w:rsidR="003B278F" w:rsidRDefault="003B278F" w:rsidP="002069BF">
      <w:pPr>
        <w:pStyle w:val="SubStepAlpha"/>
      </w:pPr>
      <w:r>
        <w:lastRenderedPageBreak/>
        <w:t xml:space="preserve">Navigate to </w:t>
      </w:r>
      <w:hyperlink r:id="rId9" w:history="1">
        <w:r w:rsidRPr="009A744D">
          <w:rPr>
            <w:rStyle w:val="Hyperlink"/>
          </w:rPr>
          <w:t>www.virustotal.com</w:t>
        </w:r>
      </w:hyperlink>
      <w:r>
        <w:t xml:space="preserve"> input the SHA256 hash to determine if these were </w:t>
      </w:r>
      <w:r w:rsidR="00721375">
        <w:t xml:space="preserve">detected as </w:t>
      </w:r>
      <w:r>
        <w:t>malicious files.</w:t>
      </w:r>
      <w:r w:rsidR="00721375">
        <w:t xml:space="preserve"> Record your findings</w:t>
      </w:r>
      <w:r w:rsidR="00BC3B1D">
        <w:t>, such as file type and size, other names</w:t>
      </w:r>
      <w:r w:rsidR="008F1B9A">
        <w:t>, and target machine.</w:t>
      </w:r>
      <w:r w:rsidR="00787B3F">
        <w:t xml:space="preserve"> You can also include any information that is provided by the community posted in </w:t>
      </w:r>
      <w:proofErr w:type="spellStart"/>
      <w:r w:rsidR="00787B3F">
        <w:t>VirusTotal</w:t>
      </w:r>
      <w:proofErr w:type="spellEnd"/>
      <w:r w:rsidR="00787B3F">
        <w:t>.</w:t>
      </w:r>
    </w:p>
    <w:p w14:paraId="4FF939C6" w14:textId="592F6928" w:rsidR="00F70696" w:rsidRDefault="00F70696" w:rsidP="00F70696">
      <w:pPr>
        <w:pStyle w:val="AnswerLineL50"/>
      </w:pPr>
      <w:r>
        <w:t>Type your answers here.</w:t>
      </w:r>
    </w:p>
    <w:p w14:paraId="419D8F4B" w14:textId="5D8608CA" w:rsidR="007E5199" w:rsidRDefault="007E5199" w:rsidP="007E5199">
      <w:pPr>
        <w:pStyle w:val="SubStepAlpha"/>
      </w:pPr>
      <w:r>
        <w:t>Examine other alerts associated with the infected host during this timeframe and record your findings</w:t>
      </w:r>
    </w:p>
    <w:p w14:paraId="6C57F0E3" w14:textId="4ABE37AD" w:rsidR="007E5199" w:rsidRDefault="007E5199" w:rsidP="00471468">
      <w:pPr>
        <w:pStyle w:val="AnswerLineL50"/>
      </w:pPr>
      <w:r>
        <w:t>Type your answers here.</w:t>
      </w:r>
    </w:p>
    <w:p w14:paraId="223C2042" w14:textId="72630679" w:rsidR="00130C00" w:rsidRDefault="007F7AC2" w:rsidP="00471468">
      <w:pPr>
        <w:pStyle w:val="Heading3"/>
      </w:pPr>
      <w:r>
        <w:t>Report</w:t>
      </w:r>
      <w:r w:rsidR="00130C00">
        <w:t xml:space="preserve"> Your Findings</w:t>
      </w:r>
    </w:p>
    <w:p w14:paraId="5BFC4FC9" w14:textId="2C3F03A6" w:rsidR="006C609D" w:rsidRDefault="006C609D" w:rsidP="006C609D">
      <w:pPr>
        <w:pStyle w:val="BodyTextL25"/>
      </w:pPr>
      <w:proofErr w:type="gramStart"/>
      <w:r>
        <w:t>Summarizes</w:t>
      </w:r>
      <w:proofErr w:type="gramEnd"/>
      <w:r>
        <w:t xml:space="preserve"> your findings based on the information you have gathered from the previous parts, summarize your finding</w:t>
      </w:r>
      <w:r w:rsidR="00AE0474">
        <w:t>s</w:t>
      </w:r>
      <w:r>
        <w:t>.</w:t>
      </w:r>
    </w:p>
    <w:p w14:paraId="2499FE6D" w14:textId="77777777" w:rsidR="00177DC6" w:rsidRDefault="00177DC6" w:rsidP="00177DC6">
      <w:pPr>
        <w:pStyle w:val="BodyTextL25"/>
        <w:ind w:left="0"/>
      </w:pPr>
    </w:p>
    <w:p w14:paraId="38B5C025" w14:textId="77777777" w:rsidR="00177DC6" w:rsidRDefault="00177DC6" w:rsidP="00177DC6">
      <w:pPr>
        <w:pStyle w:val="BodyTextL25"/>
        <w:ind w:left="0"/>
      </w:pPr>
    </w:p>
    <w:p w14:paraId="21016F4A" w14:textId="77777777" w:rsidR="00177DC6" w:rsidRDefault="00177DC6" w:rsidP="00177DC6">
      <w:pPr>
        <w:pStyle w:val="BodyTextL25"/>
        <w:ind w:left="0"/>
      </w:pPr>
    </w:p>
    <w:p w14:paraId="44F94227" w14:textId="77777777" w:rsidR="00177DC6" w:rsidRDefault="00177DC6" w:rsidP="00177DC6">
      <w:pPr>
        <w:pStyle w:val="BodyTextL25"/>
        <w:ind w:left="0"/>
      </w:pPr>
    </w:p>
    <w:p w14:paraId="24DD6171" w14:textId="77777777" w:rsidR="00177DC6" w:rsidRDefault="00177DC6" w:rsidP="00177DC6">
      <w:pPr>
        <w:pStyle w:val="BodyTextL25"/>
        <w:ind w:left="0"/>
      </w:pPr>
    </w:p>
    <w:p w14:paraId="1DD79EC7" w14:textId="77777777" w:rsidR="00177DC6" w:rsidRDefault="00177DC6" w:rsidP="00177DC6">
      <w:pPr>
        <w:pStyle w:val="BodyTextL25"/>
        <w:ind w:left="0"/>
      </w:pPr>
    </w:p>
    <w:p w14:paraId="48D01BCD" w14:textId="77777777" w:rsidR="00177DC6" w:rsidRDefault="00177DC6" w:rsidP="00177DC6">
      <w:pPr>
        <w:pStyle w:val="BodyTextL25"/>
        <w:ind w:left="0"/>
      </w:pPr>
    </w:p>
    <w:p w14:paraId="63AE2599" w14:textId="77777777" w:rsidR="00177DC6" w:rsidRDefault="00177DC6" w:rsidP="00177DC6">
      <w:pPr>
        <w:pStyle w:val="BodyTextL25"/>
        <w:ind w:left="0"/>
      </w:pPr>
    </w:p>
    <w:p w14:paraId="396FB95A" w14:textId="77777777" w:rsidR="00177DC6" w:rsidRDefault="00177DC6" w:rsidP="00177DC6">
      <w:pPr>
        <w:pStyle w:val="BodyTextL25"/>
        <w:ind w:left="0"/>
      </w:pPr>
    </w:p>
    <w:p w14:paraId="767C272E" w14:textId="77777777" w:rsidR="00177DC6" w:rsidRDefault="00177DC6" w:rsidP="00177DC6">
      <w:pPr>
        <w:pStyle w:val="BodyTextL25"/>
        <w:ind w:left="0"/>
      </w:pPr>
    </w:p>
    <w:p w14:paraId="2FE0463D" w14:textId="77777777" w:rsidR="00177DC6" w:rsidRDefault="00177DC6" w:rsidP="00177DC6">
      <w:pPr>
        <w:pStyle w:val="BodyTextL25"/>
        <w:ind w:left="0"/>
      </w:pPr>
    </w:p>
    <w:p w14:paraId="165E5D65" w14:textId="77777777" w:rsidR="00177DC6" w:rsidRDefault="00177DC6" w:rsidP="00177DC6">
      <w:pPr>
        <w:pStyle w:val="BodyTextL25"/>
        <w:ind w:left="0"/>
      </w:pPr>
    </w:p>
    <w:p w14:paraId="374EBCC8" w14:textId="77777777" w:rsidR="00177DC6" w:rsidRDefault="00177DC6" w:rsidP="00177DC6">
      <w:pPr>
        <w:pStyle w:val="BodyTextL25"/>
        <w:ind w:left="0"/>
      </w:pPr>
    </w:p>
    <w:p w14:paraId="23A08088" w14:textId="77777777" w:rsidR="00177DC6" w:rsidRDefault="00177DC6" w:rsidP="00177DC6">
      <w:pPr>
        <w:pStyle w:val="BodyTextL25"/>
        <w:ind w:left="0"/>
      </w:pPr>
    </w:p>
    <w:p w14:paraId="57A3C8C8" w14:textId="77777777" w:rsidR="00177DC6" w:rsidRDefault="00177DC6" w:rsidP="00177DC6">
      <w:pPr>
        <w:pStyle w:val="BodyTextL25"/>
        <w:ind w:left="0"/>
      </w:pPr>
    </w:p>
    <w:p w14:paraId="46485540" w14:textId="77777777" w:rsidR="00177DC6" w:rsidRDefault="00177DC6" w:rsidP="00177DC6">
      <w:pPr>
        <w:pStyle w:val="BodyTextL25"/>
        <w:ind w:left="0"/>
      </w:pPr>
    </w:p>
    <w:p w14:paraId="468EF947" w14:textId="77777777" w:rsidR="00177DC6" w:rsidRDefault="00177DC6" w:rsidP="00177DC6">
      <w:pPr>
        <w:pStyle w:val="BodyTextL25"/>
        <w:ind w:left="0"/>
      </w:pPr>
    </w:p>
    <w:p w14:paraId="2C3D8C69" w14:textId="77777777" w:rsidR="00177DC6" w:rsidRDefault="00177DC6" w:rsidP="00177DC6">
      <w:pPr>
        <w:pStyle w:val="BodyTextL25"/>
        <w:ind w:left="0"/>
      </w:pPr>
    </w:p>
    <w:p w14:paraId="5133FB4F" w14:textId="77777777" w:rsidR="00177DC6" w:rsidRDefault="00177DC6" w:rsidP="00177DC6">
      <w:pPr>
        <w:pStyle w:val="BodyTextL25"/>
        <w:ind w:left="0"/>
      </w:pPr>
    </w:p>
    <w:p w14:paraId="035B8E30" w14:textId="77777777" w:rsidR="00177DC6" w:rsidRDefault="00177DC6" w:rsidP="00177DC6">
      <w:pPr>
        <w:pStyle w:val="BodyTextL25"/>
        <w:ind w:left="0"/>
      </w:pPr>
    </w:p>
    <w:p w14:paraId="1483D774" w14:textId="77777777" w:rsidR="00177DC6" w:rsidRDefault="00177DC6" w:rsidP="00177DC6">
      <w:pPr>
        <w:pStyle w:val="BodyTextL25"/>
        <w:ind w:left="0"/>
      </w:pPr>
    </w:p>
    <w:p w14:paraId="4A853FFF" w14:textId="77777777" w:rsidR="00177DC6" w:rsidRDefault="00177DC6" w:rsidP="00177DC6">
      <w:pPr>
        <w:pStyle w:val="BodyTextL25"/>
        <w:ind w:left="0"/>
      </w:pPr>
    </w:p>
    <w:p w14:paraId="7386A87D" w14:textId="77777777" w:rsidR="00177DC6" w:rsidRDefault="00177DC6" w:rsidP="00177DC6">
      <w:pPr>
        <w:pStyle w:val="BodyTextL25"/>
        <w:ind w:left="0"/>
      </w:pPr>
    </w:p>
    <w:p w14:paraId="04F63645" w14:textId="64B9E771" w:rsidR="00177DC6" w:rsidRDefault="00177DC6" w:rsidP="00177DC6">
      <w:pPr>
        <w:pStyle w:val="BodyTextL25"/>
        <w:ind w:left="0"/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lastRenderedPageBreak/>
        <w:t>Skills Exam Answers</w:t>
      </w:r>
    </w:p>
    <w:p w14:paraId="7547C1E5" w14:textId="77777777" w:rsidR="00177DC6" w:rsidRPr="00177DC6" w:rsidRDefault="00177DC6" w:rsidP="00177DC6">
      <w:pPr>
        <w:pStyle w:val="BodyTextL25"/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t>Part 1</w:t>
      </w:r>
    </w:p>
    <w:p w14:paraId="5CE6743D" w14:textId="77777777" w:rsidR="00177DC6" w:rsidRPr="00177DC6" w:rsidRDefault="00177DC6" w:rsidP="00177DC6">
      <w:pPr>
        <w:pStyle w:val="BodyTextL25"/>
        <w:numPr>
          <w:ilvl w:val="0"/>
          <w:numId w:val="19"/>
        </w:numPr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t>Step 2</w:t>
      </w:r>
    </w:p>
    <w:p w14:paraId="3BAB10A5" w14:textId="77777777" w:rsidR="00177DC6" w:rsidRDefault="00177DC6" w:rsidP="00177DC6">
      <w:pPr>
        <w:pStyle w:val="BodyTextL25"/>
        <w:numPr>
          <w:ilvl w:val="1"/>
          <w:numId w:val="19"/>
        </w:numPr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t xml:space="preserve">Screenshot in </w:t>
      </w:r>
      <w:proofErr w:type="spellStart"/>
      <w:r w:rsidRPr="00177DC6">
        <w:rPr>
          <w:color w:val="EE0000"/>
          <w:sz w:val="28"/>
          <w:szCs w:val="28"/>
        </w:rPr>
        <w:t>Sguil</w:t>
      </w:r>
      <w:proofErr w:type="spellEnd"/>
      <w:r w:rsidRPr="00177DC6">
        <w:rPr>
          <w:color w:val="EE0000"/>
          <w:sz w:val="28"/>
          <w:szCs w:val="28"/>
        </w:rPr>
        <w:t xml:space="preserve"> or Kibana showing the events the time frame of the </w:t>
      </w:r>
      <w:proofErr w:type="spellStart"/>
      <w:r w:rsidRPr="00177DC6">
        <w:rPr>
          <w:color w:val="EE0000"/>
          <w:sz w:val="28"/>
          <w:szCs w:val="28"/>
        </w:rPr>
        <w:t>Pushdo</w:t>
      </w:r>
      <w:proofErr w:type="spellEnd"/>
      <w:r w:rsidRPr="00177DC6">
        <w:rPr>
          <w:color w:val="EE0000"/>
          <w:sz w:val="28"/>
          <w:szCs w:val="28"/>
        </w:rPr>
        <w:t xml:space="preserve"> attack.</w:t>
      </w:r>
    </w:p>
    <w:p w14:paraId="1006205B" w14:textId="0CBF30C0" w:rsidR="00177DC6" w:rsidRDefault="00177DC6" w:rsidP="00177DC6">
      <w:pPr>
        <w:pStyle w:val="BodyTextL25"/>
        <w:ind w:left="1080"/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drawing>
          <wp:inline distT="0" distB="0" distL="0" distR="0" wp14:anchorId="072E434A" wp14:editId="53089EC1">
            <wp:extent cx="5791200" cy="3257550"/>
            <wp:effectExtent l="0" t="0" r="0" b="0"/>
            <wp:docPr id="21161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5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143" cy="326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AC75" w14:textId="0D0CE366" w:rsidR="00177DC6" w:rsidRDefault="00177DC6" w:rsidP="00177DC6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a. </w:t>
      </w:r>
    </w:p>
    <w:p w14:paraId="3CD8E986" w14:textId="30B47F83" w:rsidR="00177DC6" w:rsidRDefault="00177DC6" w:rsidP="00177DC6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Time frame of the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trojan attack: on 2017-06-27 occurred from 13:38:34 to 13:44:32</w:t>
      </w:r>
    </w:p>
    <w:p w14:paraId="66EEFB78" w14:textId="77777777" w:rsidR="001B1F27" w:rsidRDefault="001B1F27" w:rsidP="00177DC6">
      <w:pPr>
        <w:pStyle w:val="BodyTextL25"/>
        <w:rPr>
          <w:color w:val="EE0000"/>
          <w:sz w:val="28"/>
          <w:szCs w:val="28"/>
        </w:rPr>
      </w:pPr>
    </w:p>
    <w:p w14:paraId="1489A6D2" w14:textId="0A4A324E" w:rsidR="001B1F27" w:rsidRDefault="001B1F27" w:rsidP="00177DC6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</w:t>
      </w:r>
    </w:p>
    <w:p w14:paraId="397266EB" w14:textId="2680C120" w:rsidR="001B1F27" w:rsidRDefault="001B1F27" w:rsidP="00177DC6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Alerts noted during the time frame of the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trojan attack</w:t>
      </w:r>
    </w:p>
    <w:p w14:paraId="5D0C1F1D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 xml:space="preserve">ET CURRENT_EVENTS </w:t>
      </w:r>
      <w:proofErr w:type="spellStart"/>
      <w:r w:rsidRPr="001B1F27">
        <w:rPr>
          <w:color w:val="EE0000"/>
          <w:sz w:val="28"/>
          <w:szCs w:val="28"/>
        </w:rPr>
        <w:t>WinHttpRequest</w:t>
      </w:r>
      <w:proofErr w:type="spellEnd"/>
      <w:r w:rsidRPr="001B1F27">
        <w:rPr>
          <w:color w:val="EE0000"/>
          <w:sz w:val="28"/>
          <w:szCs w:val="28"/>
        </w:rPr>
        <w:t xml:space="preserve"> Downloading EXE</w:t>
      </w:r>
    </w:p>
    <w:p w14:paraId="35128F4D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POLICY PE EXE or DLL Windows file download HTTP</w:t>
      </w:r>
    </w:p>
    <w:p w14:paraId="241048CD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POLICY PE EXE or DLL Windows file download HTTP</w:t>
      </w:r>
    </w:p>
    <w:p w14:paraId="1FC5B36C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CURRENT_EVENTS Terse alphanumeric executable downloader high likelihood of being hostile</w:t>
      </w:r>
    </w:p>
    <w:p w14:paraId="7E80ECA1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POLICY PE EXE or DLL Windows file download HTTP</w:t>
      </w:r>
    </w:p>
    <w:p w14:paraId="3302D7BF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POLICY External IP Lookup Domain (</w:t>
      </w:r>
      <w:proofErr w:type="spellStart"/>
      <w:r w:rsidRPr="001B1F27">
        <w:rPr>
          <w:color w:val="EE0000"/>
          <w:sz w:val="28"/>
          <w:szCs w:val="28"/>
        </w:rPr>
        <w:t>myip.opendns</w:t>
      </w:r>
      <w:proofErr w:type="spellEnd"/>
      <w:r w:rsidRPr="001B1F27">
        <w:rPr>
          <w:color w:val="EE0000"/>
          <w:sz w:val="28"/>
          <w:szCs w:val="28"/>
        </w:rPr>
        <w:t xml:space="preserve"> .com in DNS lookup)</w:t>
      </w:r>
    </w:p>
    <w:p w14:paraId="0F1B8C96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lastRenderedPageBreak/>
        <w:t xml:space="preserve">ET TROJAN Backdoor.Win32.Pushdo.s </w:t>
      </w:r>
      <w:proofErr w:type="spellStart"/>
      <w:r w:rsidRPr="001B1F27">
        <w:rPr>
          <w:color w:val="EE0000"/>
          <w:sz w:val="28"/>
          <w:szCs w:val="28"/>
        </w:rPr>
        <w:t>Checkin</w:t>
      </w:r>
      <w:proofErr w:type="spellEnd"/>
    </w:p>
    <w:p w14:paraId="2EED13EF" w14:textId="77777777" w:rsidR="001B1F27" w:rsidRP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 xml:space="preserve">ET TROJAN </w:t>
      </w:r>
      <w:proofErr w:type="spellStart"/>
      <w:r w:rsidRPr="001B1F27">
        <w:rPr>
          <w:color w:val="EE0000"/>
          <w:sz w:val="28"/>
          <w:szCs w:val="28"/>
        </w:rPr>
        <w:t>Pushdo.S</w:t>
      </w:r>
      <w:proofErr w:type="spellEnd"/>
      <w:r w:rsidRPr="001B1F27">
        <w:rPr>
          <w:color w:val="EE0000"/>
          <w:sz w:val="28"/>
          <w:szCs w:val="28"/>
        </w:rPr>
        <w:t xml:space="preserve"> </w:t>
      </w:r>
      <w:proofErr w:type="spellStart"/>
      <w:r w:rsidRPr="001B1F27">
        <w:rPr>
          <w:color w:val="EE0000"/>
          <w:sz w:val="28"/>
          <w:szCs w:val="28"/>
        </w:rPr>
        <w:t>CnC</w:t>
      </w:r>
      <w:proofErr w:type="spellEnd"/>
      <w:r w:rsidRPr="001B1F27">
        <w:rPr>
          <w:color w:val="EE0000"/>
          <w:sz w:val="28"/>
          <w:szCs w:val="28"/>
        </w:rPr>
        <w:t xml:space="preserve"> response</w:t>
      </w:r>
    </w:p>
    <w:p w14:paraId="55C2B61C" w14:textId="58228F90" w:rsidR="001B1F27" w:rsidRDefault="001B1F27" w:rsidP="001B1F27">
      <w:pPr>
        <w:pStyle w:val="BodyTextL25"/>
        <w:rPr>
          <w:color w:val="EE0000"/>
          <w:sz w:val="28"/>
          <w:szCs w:val="28"/>
        </w:rPr>
      </w:pPr>
      <w:r w:rsidRPr="001B1F27">
        <w:rPr>
          <w:color w:val="EE0000"/>
          <w:sz w:val="28"/>
          <w:szCs w:val="28"/>
        </w:rPr>
        <w:t>ET POLICY TLS possible TOR SSL traffic</w:t>
      </w:r>
    </w:p>
    <w:p w14:paraId="7C6B4A17" w14:textId="77777777" w:rsidR="00590DEC" w:rsidRDefault="00590DEC" w:rsidP="001B1F27">
      <w:pPr>
        <w:pStyle w:val="BodyTextL25"/>
        <w:rPr>
          <w:color w:val="EE0000"/>
          <w:sz w:val="28"/>
          <w:szCs w:val="28"/>
        </w:rPr>
      </w:pPr>
    </w:p>
    <w:p w14:paraId="7E3CD461" w14:textId="59667FDB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62DB937F" w14:textId="35DB1EBE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Internal and external IP addresses involved in this trojan attack:</w:t>
      </w:r>
    </w:p>
    <w:p w14:paraId="08FB0594" w14:textId="56ECA6D8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Internal IP address: </w:t>
      </w:r>
    </w:p>
    <w:p w14:paraId="03EFB6D2" w14:textId="3D9CC9C0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192.168.1.96</w:t>
      </w:r>
    </w:p>
    <w:p w14:paraId="3E2D1F9A" w14:textId="116FFB62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External IP addresses:</w:t>
      </w:r>
    </w:p>
    <w:p w14:paraId="29EC788A" w14:textId="3BE98908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119.28.70.207</w:t>
      </w:r>
    </w:p>
    <w:p w14:paraId="32002D60" w14:textId="45479C81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145.131.10.21</w:t>
      </w:r>
    </w:p>
    <w:p w14:paraId="64A49677" w14:textId="1839F83D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143.95.151.192</w:t>
      </w:r>
    </w:p>
    <w:p w14:paraId="08DC5A6D" w14:textId="5AE0F6C7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208.67.222.222</w:t>
      </w:r>
    </w:p>
    <w:p w14:paraId="4AB83C3F" w14:textId="7E58FB59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198.1.85.250</w:t>
      </w:r>
    </w:p>
    <w:p w14:paraId="070D05A9" w14:textId="764FD0B0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62.210.140.158</w:t>
      </w:r>
    </w:p>
    <w:p w14:paraId="4E429035" w14:textId="2500A497" w:rsidR="00590DEC" w:rsidRDefault="00590DEC" w:rsidP="001B1F27">
      <w:pPr>
        <w:pStyle w:val="BodyTextL25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208.83.223.34</w:t>
      </w:r>
    </w:p>
    <w:p w14:paraId="1C30C16C" w14:textId="77777777" w:rsidR="00590DEC" w:rsidRPr="00177DC6" w:rsidRDefault="00590DEC" w:rsidP="001B1F27">
      <w:pPr>
        <w:pStyle w:val="BodyTextL25"/>
        <w:rPr>
          <w:color w:val="EE0000"/>
          <w:sz w:val="28"/>
          <w:szCs w:val="28"/>
        </w:rPr>
      </w:pPr>
    </w:p>
    <w:p w14:paraId="5613EE84" w14:textId="77777777" w:rsidR="00177DC6" w:rsidRPr="00177DC6" w:rsidRDefault="00177DC6" w:rsidP="00177DC6">
      <w:pPr>
        <w:pStyle w:val="BodyTextL25"/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t>Part 2</w:t>
      </w:r>
    </w:p>
    <w:p w14:paraId="55B22547" w14:textId="77777777" w:rsidR="00177DC6" w:rsidRDefault="00177DC6" w:rsidP="00177DC6">
      <w:pPr>
        <w:pStyle w:val="BodyTextL25"/>
        <w:numPr>
          <w:ilvl w:val="0"/>
          <w:numId w:val="20"/>
        </w:numPr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t>Step 1</w:t>
      </w:r>
    </w:p>
    <w:p w14:paraId="1BE53BCD" w14:textId="1E11DEBB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a.</w:t>
      </w:r>
    </w:p>
    <w:p w14:paraId="73762EE0" w14:textId="340BCDC6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IP and MAC addresses of the infected computer:</w:t>
      </w:r>
    </w:p>
    <w:p w14:paraId="4C208978" w14:textId="0FEE5EFF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IP - 192.168.1.96</w:t>
      </w:r>
    </w:p>
    <w:p w14:paraId="34ABAC33" w14:textId="66AE7999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MAC - 00:15:C5:DE:C7:3B</w:t>
      </w:r>
    </w:p>
    <w:p w14:paraId="7EAA2DDD" w14:textId="6E467106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NIC Vendor is Dell Inc.</w:t>
      </w:r>
    </w:p>
    <w:p w14:paraId="60E8D7BC" w14:textId="77777777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</w:p>
    <w:p w14:paraId="78C79219" w14:textId="77777777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</w:p>
    <w:p w14:paraId="021D5412" w14:textId="77777777" w:rsidR="003F5CC5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</w:p>
    <w:p w14:paraId="36587BAB" w14:textId="77777777" w:rsidR="003F5CC5" w:rsidRPr="00177DC6" w:rsidRDefault="003F5CC5" w:rsidP="003F5CC5">
      <w:pPr>
        <w:pStyle w:val="BodyTextL25"/>
        <w:ind w:left="720"/>
        <w:rPr>
          <w:color w:val="EE0000"/>
          <w:sz w:val="28"/>
          <w:szCs w:val="28"/>
        </w:rPr>
      </w:pPr>
    </w:p>
    <w:p w14:paraId="2E4D0124" w14:textId="77777777" w:rsidR="00177DC6" w:rsidRDefault="00177DC6" w:rsidP="00177DC6">
      <w:pPr>
        <w:pStyle w:val="BodyTextL25"/>
        <w:numPr>
          <w:ilvl w:val="1"/>
          <w:numId w:val="20"/>
        </w:numPr>
        <w:rPr>
          <w:color w:val="EE0000"/>
          <w:sz w:val="28"/>
          <w:szCs w:val="28"/>
        </w:rPr>
      </w:pPr>
      <w:r w:rsidRPr="00177DC6">
        <w:rPr>
          <w:color w:val="EE0000"/>
          <w:sz w:val="28"/>
          <w:szCs w:val="28"/>
        </w:rPr>
        <w:lastRenderedPageBreak/>
        <w:t xml:space="preserve">Screenshot showing the MAC address you found using </w:t>
      </w:r>
      <w:proofErr w:type="spellStart"/>
      <w:r w:rsidRPr="00177DC6">
        <w:rPr>
          <w:color w:val="EE0000"/>
          <w:sz w:val="28"/>
          <w:szCs w:val="28"/>
        </w:rPr>
        <w:t>NetworkMiner</w:t>
      </w:r>
      <w:proofErr w:type="spellEnd"/>
      <w:r w:rsidRPr="00177DC6">
        <w:rPr>
          <w:color w:val="EE0000"/>
          <w:sz w:val="28"/>
          <w:szCs w:val="28"/>
        </w:rPr>
        <w:t xml:space="preserve"> or internet search</w:t>
      </w:r>
    </w:p>
    <w:p w14:paraId="71E7B159" w14:textId="72BB15C3" w:rsidR="003F5CC5" w:rsidRDefault="003F5CC5" w:rsidP="003F5CC5">
      <w:pPr>
        <w:pStyle w:val="BodyTextL25"/>
        <w:ind w:left="1080"/>
        <w:rPr>
          <w:color w:val="EE0000"/>
          <w:sz w:val="28"/>
          <w:szCs w:val="28"/>
        </w:rPr>
      </w:pPr>
      <w:r w:rsidRPr="003F5CC5">
        <w:rPr>
          <w:color w:val="EE0000"/>
          <w:sz w:val="28"/>
          <w:szCs w:val="28"/>
        </w:rPr>
        <w:drawing>
          <wp:inline distT="0" distB="0" distL="0" distR="0" wp14:anchorId="0E3EC66A" wp14:editId="00A0FD72">
            <wp:extent cx="5875020" cy="3302367"/>
            <wp:effectExtent l="0" t="0" r="0" b="0"/>
            <wp:docPr id="9802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909" cy="33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68B" w14:textId="77777777" w:rsidR="0018258B" w:rsidRDefault="0018258B" w:rsidP="003F5CC5">
      <w:pPr>
        <w:pStyle w:val="BodyTextL25"/>
        <w:ind w:left="1080"/>
        <w:rPr>
          <w:color w:val="EE0000"/>
          <w:sz w:val="28"/>
          <w:szCs w:val="28"/>
        </w:rPr>
      </w:pPr>
    </w:p>
    <w:p w14:paraId="15A98807" w14:textId="3D1AE28A" w:rsidR="0018258B" w:rsidRDefault="0018258B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</w:t>
      </w:r>
    </w:p>
    <w:p w14:paraId="732FC9B5" w14:textId="73CA7275" w:rsidR="0018258B" w:rsidRDefault="0018258B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Time/date and how the PC was infected:</w:t>
      </w:r>
    </w:p>
    <w:p w14:paraId="5B6285D5" w14:textId="7C4F3FFA" w:rsidR="0018258B" w:rsidRDefault="00E821C8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Alert ID 5.410 </w:t>
      </w:r>
      <w:r w:rsidR="0018258B">
        <w:rPr>
          <w:color w:val="EE0000"/>
          <w:sz w:val="28"/>
          <w:szCs w:val="28"/>
        </w:rPr>
        <w:t>2017-06-27 13:38:3</w:t>
      </w:r>
      <w:r w:rsidR="00CF1CBF">
        <w:rPr>
          <w:color w:val="EE0000"/>
          <w:sz w:val="28"/>
          <w:szCs w:val="28"/>
        </w:rPr>
        <w:t>4</w:t>
      </w:r>
      <w:r w:rsidR="0018258B">
        <w:rPr>
          <w:color w:val="EE0000"/>
          <w:sz w:val="28"/>
          <w:szCs w:val="28"/>
        </w:rPr>
        <w:t xml:space="preserve"> UTC</w:t>
      </w:r>
    </w:p>
    <w:p w14:paraId="7811E19D" w14:textId="15F1D485" w:rsidR="0026613D" w:rsidRDefault="0026613D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It looks like the host PC 192.168.1.96 connected </w:t>
      </w:r>
      <w:proofErr w:type="spellStart"/>
      <w:r>
        <w:rPr>
          <w:color w:val="EE0000"/>
          <w:sz w:val="28"/>
          <w:szCs w:val="28"/>
        </w:rPr>
        <w:t>ot</w:t>
      </w:r>
      <w:proofErr w:type="spellEnd"/>
      <w:r>
        <w:rPr>
          <w:color w:val="EE0000"/>
          <w:sz w:val="28"/>
          <w:szCs w:val="28"/>
        </w:rPr>
        <w:t xml:space="preserve"> the site matied.com which then downloaded a file </w:t>
      </w:r>
      <w:proofErr w:type="spellStart"/>
      <w:r>
        <w:rPr>
          <w:color w:val="EE0000"/>
          <w:sz w:val="28"/>
          <w:szCs w:val="28"/>
        </w:rPr>
        <w:t>gerv.gun</w:t>
      </w:r>
      <w:proofErr w:type="spellEnd"/>
      <w:r>
        <w:rPr>
          <w:color w:val="EE0000"/>
          <w:sz w:val="28"/>
          <w:szCs w:val="28"/>
        </w:rPr>
        <w:t xml:space="preserve"> which is malware and </w:t>
      </w:r>
      <w:proofErr w:type="gramStart"/>
      <w:r>
        <w:rPr>
          <w:color w:val="EE0000"/>
          <w:sz w:val="28"/>
          <w:szCs w:val="28"/>
        </w:rPr>
        <w:t>its</w:t>
      </w:r>
      <w:proofErr w:type="gramEnd"/>
      <w:r>
        <w:rPr>
          <w:color w:val="EE0000"/>
          <w:sz w:val="28"/>
          <w:szCs w:val="28"/>
        </w:rPr>
        <w:t xml:space="preserve"> associated with the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trojan</w:t>
      </w:r>
    </w:p>
    <w:p w14:paraId="20454E8F" w14:textId="77777777" w:rsidR="006A1F74" w:rsidRDefault="006A1F74" w:rsidP="003F5CC5">
      <w:pPr>
        <w:pStyle w:val="BodyTextL25"/>
        <w:ind w:left="1080"/>
        <w:rPr>
          <w:color w:val="EE0000"/>
          <w:sz w:val="28"/>
          <w:szCs w:val="28"/>
        </w:rPr>
      </w:pPr>
    </w:p>
    <w:p w14:paraId="3DFB7925" w14:textId="4C352DA0" w:rsidR="006A1F74" w:rsidRDefault="006A1F74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1AF1C4FD" w14:textId="235125DC" w:rsidR="006A1F74" w:rsidRDefault="006A1F74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malware infected the PC when the user of host 192.168.1.96 </w:t>
      </w:r>
      <w:proofErr w:type="spellStart"/>
      <w:r>
        <w:rPr>
          <w:color w:val="EE0000"/>
          <w:sz w:val="28"/>
          <w:szCs w:val="28"/>
        </w:rPr>
        <w:t>accesed</w:t>
      </w:r>
      <w:proofErr w:type="spellEnd"/>
      <w:r>
        <w:rPr>
          <w:color w:val="EE0000"/>
          <w:sz w:val="28"/>
          <w:szCs w:val="28"/>
        </w:rPr>
        <w:t xml:space="preserve"> matied.com. The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trojan was then used to execute the malware </w:t>
      </w:r>
      <w:proofErr w:type="spellStart"/>
      <w:r>
        <w:rPr>
          <w:color w:val="EE0000"/>
          <w:sz w:val="28"/>
          <w:szCs w:val="28"/>
        </w:rPr>
        <w:t>gerv.gun</w:t>
      </w:r>
      <w:proofErr w:type="spellEnd"/>
      <w:r>
        <w:rPr>
          <w:color w:val="EE0000"/>
          <w:sz w:val="28"/>
          <w:szCs w:val="28"/>
        </w:rPr>
        <w:t xml:space="preserve">. </w:t>
      </w:r>
    </w:p>
    <w:p w14:paraId="140AE076" w14:textId="5A339950" w:rsidR="00D379E9" w:rsidRDefault="00D379E9" w:rsidP="003F5CC5">
      <w:pPr>
        <w:pStyle w:val="BodyTextL25"/>
        <w:ind w:left="108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is a downloader </w:t>
      </w:r>
      <w:proofErr w:type="gramStart"/>
      <w:r>
        <w:rPr>
          <w:color w:val="EE0000"/>
          <w:sz w:val="28"/>
          <w:szCs w:val="28"/>
        </w:rPr>
        <w:t>trojan</w:t>
      </w:r>
      <w:proofErr w:type="gramEnd"/>
      <w:r>
        <w:rPr>
          <w:color w:val="EE0000"/>
          <w:sz w:val="28"/>
          <w:szCs w:val="28"/>
        </w:rPr>
        <w:t xml:space="preserve"> so its true purpose is to download and install additional malicious </w:t>
      </w:r>
      <w:proofErr w:type="gramStart"/>
      <w:r>
        <w:rPr>
          <w:color w:val="EE0000"/>
          <w:sz w:val="28"/>
          <w:szCs w:val="28"/>
        </w:rPr>
        <w:t>contents</w:t>
      </w:r>
      <w:proofErr w:type="gramEnd"/>
      <w:r>
        <w:rPr>
          <w:color w:val="EE0000"/>
          <w:sz w:val="28"/>
          <w:szCs w:val="28"/>
        </w:rPr>
        <w:t xml:space="preserve">.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is more sophisticated than other downloader trojan families. This is due to the control server of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. </w:t>
      </w:r>
      <w:proofErr w:type="gramStart"/>
      <w:r w:rsidR="0000040D">
        <w:rPr>
          <w:color w:val="EE0000"/>
          <w:sz w:val="28"/>
          <w:szCs w:val="28"/>
        </w:rPr>
        <w:t>So</w:t>
      </w:r>
      <w:proofErr w:type="gramEnd"/>
      <w:r w:rsidR="0000040D">
        <w:rPr>
          <w:color w:val="EE0000"/>
          <w:sz w:val="28"/>
          <w:szCs w:val="28"/>
        </w:rPr>
        <w:t xml:space="preserve"> this is how </w:t>
      </w:r>
      <w:proofErr w:type="spellStart"/>
      <w:r w:rsidR="0000040D">
        <w:rPr>
          <w:color w:val="EE0000"/>
          <w:sz w:val="28"/>
          <w:szCs w:val="28"/>
        </w:rPr>
        <w:t>gerv.gun</w:t>
      </w:r>
      <w:proofErr w:type="spellEnd"/>
      <w:r w:rsidR="0000040D">
        <w:rPr>
          <w:color w:val="EE0000"/>
          <w:sz w:val="28"/>
          <w:szCs w:val="28"/>
        </w:rPr>
        <w:t xml:space="preserve"> was able to infect the PC</w:t>
      </w:r>
      <w:r w:rsidR="00B77225">
        <w:rPr>
          <w:color w:val="EE0000"/>
          <w:sz w:val="28"/>
          <w:szCs w:val="28"/>
        </w:rPr>
        <w:t xml:space="preserve"> other files were also downloaded because </w:t>
      </w:r>
      <w:proofErr w:type="spellStart"/>
      <w:r w:rsidR="00B77225">
        <w:rPr>
          <w:color w:val="EE0000"/>
          <w:sz w:val="28"/>
          <w:szCs w:val="28"/>
        </w:rPr>
        <w:t>pushdo</w:t>
      </w:r>
      <w:proofErr w:type="spellEnd"/>
      <w:r w:rsidR="00B77225">
        <w:rPr>
          <w:color w:val="EE0000"/>
          <w:sz w:val="28"/>
          <w:szCs w:val="28"/>
        </w:rPr>
        <w:t xml:space="preserve"> will try to deliver more malware over HTTP.</w:t>
      </w:r>
    </w:p>
    <w:p w14:paraId="338F5B80" w14:textId="77777777" w:rsidR="00D379E9" w:rsidRDefault="00D379E9" w:rsidP="003F5CC5">
      <w:pPr>
        <w:pStyle w:val="BodyTextL25"/>
        <w:ind w:left="1080"/>
        <w:rPr>
          <w:color w:val="EE0000"/>
          <w:sz w:val="28"/>
          <w:szCs w:val="28"/>
        </w:rPr>
      </w:pPr>
    </w:p>
    <w:p w14:paraId="6E0ED1C0" w14:textId="7C6BC290" w:rsidR="00D379E9" w:rsidRDefault="00D379E9" w:rsidP="003F5CC5">
      <w:pPr>
        <w:pStyle w:val="BodyTextL25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Source: </w:t>
      </w:r>
      <w:r w:rsidRPr="00D379E9">
        <w:rPr>
          <w:color w:val="EE0000"/>
          <w:sz w:val="28"/>
          <w:szCs w:val="28"/>
        </w:rPr>
        <w:t>https://malpedia.caad.fkie.fraunhofer.de/details/win.pushdo</w:t>
      </w:r>
    </w:p>
    <w:p w14:paraId="462F5B02" w14:textId="77777777" w:rsidR="002A2170" w:rsidRDefault="002A2170" w:rsidP="002A2170">
      <w:pPr>
        <w:pStyle w:val="BodyTextL25"/>
        <w:rPr>
          <w:color w:val="EE0000"/>
          <w:sz w:val="28"/>
          <w:szCs w:val="28"/>
        </w:rPr>
      </w:pPr>
    </w:p>
    <w:p w14:paraId="0137F61B" w14:textId="1315CB92" w:rsidR="002A2170" w:rsidRDefault="002A2170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Step 2: Examine the exploit</w:t>
      </w:r>
    </w:p>
    <w:p w14:paraId="0CBFBE6E" w14:textId="60DDD295" w:rsidR="002A2170" w:rsidRDefault="003C5086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</w:t>
      </w:r>
      <w:r w:rsidR="00BB02D7">
        <w:rPr>
          <w:color w:val="EE0000"/>
          <w:sz w:val="28"/>
          <w:szCs w:val="28"/>
        </w:rPr>
        <w:t>s</w:t>
      </w:r>
      <w:r>
        <w:rPr>
          <w:color w:val="EE0000"/>
          <w:sz w:val="28"/>
          <w:szCs w:val="28"/>
        </w:rPr>
        <w:t xml:space="preserve"> a.</w:t>
      </w:r>
    </w:p>
    <w:p w14:paraId="7658C157" w14:textId="38E499D6" w:rsidR="003C5086" w:rsidRDefault="003C5086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Files that were downloaded based upon the HTTP GET requests:</w:t>
      </w:r>
    </w:p>
    <w:p w14:paraId="52363E02" w14:textId="34EE7C50" w:rsidR="003C5086" w:rsidRDefault="003C5086" w:rsidP="002A2170">
      <w:pPr>
        <w:pStyle w:val="BodyTextL25"/>
        <w:ind w:left="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Gerv.gun</w:t>
      </w:r>
      <w:proofErr w:type="spellEnd"/>
      <w:r>
        <w:rPr>
          <w:color w:val="EE0000"/>
          <w:sz w:val="28"/>
          <w:szCs w:val="28"/>
        </w:rPr>
        <w:t>: matied.com/</w:t>
      </w:r>
      <w:proofErr w:type="spellStart"/>
      <w:r>
        <w:rPr>
          <w:color w:val="EE0000"/>
          <w:sz w:val="28"/>
          <w:szCs w:val="28"/>
        </w:rPr>
        <w:t>gerv.gun</w:t>
      </w:r>
      <w:proofErr w:type="spellEnd"/>
    </w:p>
    <w:p w14:paraId="1BB336E0" w14:textId="3C23CD2C" w:rsidR="003C5086" w:rsidRDefault="003C5086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Trow.exe: lounge-haarstudio.nl/oud/trow.exe</w:t>
      </w:r>
    </w:p>
    <w:p w14:paraId="6DC13CBB" w14:textId="4482EF18" w:rsidR="00BB02D7" w:rsidRDefault="003C5086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wp.exe: vantagepointtechnologies.com/wp.exe</w:t>
      </w:r>
    </w:p>
    <w:p w14:paraId="70770EA2" w14:textId="77777777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2061C865" w14:textId="7FA10F88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SHA256 hashes for the 3 downloaded files</w:t>
      </w:r>
    </w:p>
    <w:p w14:paraId="5C11678D" w14:textId="5F1339E6" w:rsidR="003C5086" w:rsidRDefault="00BB02D7" w:rsidP="002A2170">
      <w:pPr>
        <w:pStyle w:val="BodyTextL25"/>
        <w:ind w:left="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Gerv.gun</w:t>
      </w:r>
      <w:proofErr w:type="spellEnd"/>
      <w:r>
        <w:rPr>
          <w:color w:val="EE0000"/>
          <w:sz w:val="28"/>
          <w:szCs w:val="28"/>
        </w:rPr>
        <w:t xml:space="preserve">: </w:t>
      </w:r>
      <w:r w:rsidRPr="00BB02D7">
        <w:rPr>
          <w:color w:val="EE0000"/>
          <w:sz w:val="28"/>
          <w:szCs w:val="28"/>
        </w:rPr>
        <w:t>0931537889c35226d00ed26962ecacb140521394279eb2ade7e9d2afcf1a7272</w:t>
      </w:r>
    </w:p>
    <w:p w14:paraId="28174750" w14:textId="78B305CF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  <w:r w:rsidRPr="00BB02D7">
        <w:rPr>
          <w:color w:val="EE0000"/>
          <w:sz w:val="28"/>
          <w:szCs w:val="28"/>
        </w:rPr>
        <w:drawing>
          <wp:inline distT="0" distB="0" distL="0" distR="0" wp14:anchorId="06F2D941" wp14:editId="4873BC0B">
            <wp:extent cx="6400800" cy="3601720"/>
            <wp:effectExtent l="0" t="0" r="0" b="0"/>
            <wp:docPr id="263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84B" w14:textId="36C2B310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7B51BA62" w14:textId="77777777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7D9D8594" w14:textId="77777777" w:rsidR="00BB02D7" w:rsidRDefault="00BB02D7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57D0530B" w14:textId="5FF52A7B" w:rsidR="00BB02D7" w:rsidRDefault="00506303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t</w:t>
      </w:r>
      <w:r w:rsidR="00BB02D7">
        <w:rPr>
          <w:color w:val="EE0000"/>
          <w:sz w:val="28"/>
          <w:szCs w:val="28"/>
        </w:rPr>
        <w:t xml:space="preserve">row.exe: </w:t>
      </w:r>
    </w:p>
    <w:p w14:paraId="2917D8E2" w14:textId="3AFB9006" w:rsidR="00BB02D7" w:rsidRDefault="00506303" w:rsidP="002A2170">
      <w:pPr>
        <w:pStyle w:val="BodyTextL25"/>
        <w:ind w:left="0"/>
        <w:rPr>
          <w:color w:val="EE0000"/>
          <w:sz w:val="28"/>
          <w:szCs w:val="28"/>
        </w:rPr>
      </w:pPr>
      <w:r w:rsidRPr="00506303">
        <w:rPr>
          <w:color w:val="EE0000"/>
          <w:sz w:val="28"/>
          <w:szCs w:val="28"/>
        </w:rPr>
        <w:t>94a0a09ee6a21526ac34d41eabf4ba603e9a30c26e6a1dc072ff45749dfb1fe1</w:t>
      </w:r>
    </w:p>
    <w:p w14:paraId="6FEADDCF" w14:textId="3CE3D938" w:rsidR="00506303" w:rsidRDefault="009060E1" w:rsidP="009060E1">
      <w:pPr>
        <w:pStyle w:val="BodyTextL25"/>
        <w:ind w:left="0"/>
        <w:jc w:val="center"/>
        <w:rPr>
          <w:color w:val="EE0000"/>
          <w:sz w:val="28"/>
          <w:szCs w:val="28"/>
        </w:rPr>
      </w:pPr>
      <w:r w:rsidRPr="009060E1">
        <w:rPr>
          <w:color w:val="EE0000"/>
          <w:sz w:val="28"/>
          <w:szCs w:val="28"/>
        </w:rPr>
        <w:drawing>
          <wp:inline distT="0" distB="0" distL="0" distR="0" wp14:anchorId="0C11191B" wp14:editId="3EFB3B29">
            <wp:extent cx="5814060" cy="3261757"/>
            <wp:effectExtent l="0" t="0" r="0" b="0"/>
            <wp:docPr id="208031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2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838" cy="32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DFCB" w14:textId="77777777" w:rsidR="009060E1" w:rsidRDefault="009060E1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279CD772" w14:textId="3FB290CE" w:rsidR="00506303" w:rsidRDefault="00506303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wp.exe:</w:t>
      </w:r>
    </w:p>
    <w:p w14:paraId="30010653" w14:textId="37415E0B" w:rsidR="009060E1" w:rsidRDefault="009060E1" w:rsidP="002A2170">
      <w:pPr>
        <w:pStyle w:val="BodyTextL25"/>
        <w:ind w:left="0"/>
        <w:rPr>
          <w:color w:val="EE0000"/>
          <w:sz w:val="28"/>
          <w:szCs w:val="28"/>
        </w:rPr>
      </w:pPr>
      <w:r w:rsidRPr="009060E1">
        <w:rPr>
          <w:color w:val="EE0000"/>
          <w:sz w:val="28"/>
          <w:szCs w:val="28"/>
        </w:rPr>
        <w:t>79d503165d32176842fe386d96c04fb70f6ce1c8a485837957849297e625ea48</w:t>
      </w:r>
    </w:p>
    <w:p w14:paraId="3CD63DCC" w14:textId="19751ABA" w:rsidR="00506303" w:rsidRDefault="009060E1" w:rsidP="009060E1">
      <w:pPr>
        <w:pStyle w:val="BodyTextL25"/>
        <w:ind w:left="0"/>
        <w:jc w:val="center"/>
        <w:rPr>
          <w:color w:val="EE0000"/>
          <w:sz w:val="28"/>
          <w:szCs w:val="28"/>
        </w:rPr>
      </w:pPr>
      <w:r w:rsidRPr="009060E1">
        <w:rPr>
          <w:color w:val="EE0000"/>
          <w:sz w:val="28"/>
          <w:szCs w:val="28"/>
        </w:rPr>
        <w:drawing>
          <wp:inline distT="0" distB="0" distL="0" distR="0" wp14:anchorId="3C8F0B91" wp14:editId="75DAAAFC">
            <wp:extent cx="5907389" cy="3322320"/>
            <wp:effectExtent l="0" t="0" r="0" b="0"/>
            <wp:docPr id="164423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5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460" cy="33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5C2" w14:textId="1609B308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Question b.</w:t>
      </w:r>
    </w:p>
    <w:p w14:paraId="065514A5" w14:textId="41AA4372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VirusTotal</w:t>
      </w:r>
      <w:proofErr w:type="spellEnd"/>
      <w:r>
        <w:rPr>
          <w:color w:val="EE0000"/>
          <w:sz w:val="28"/>
          <w:szCs w:val="28"/>
        </w:rPr>
        <w:t xml:space="preserve"> search information for the 3 files:</w:t>
      </w:r>
    </w:p>
    <w:p w14:paraId="45EDF05E" w14:textId="77777777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</w:p>
    <w:p w14:paraId="2603385F" w14:textId="3A2EA70A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proofErr w:type="spellStart"/>
      <w:r w:rsidRPr="002D3ACA">
        <w:rPr>
          <w:b/>
          <w:bCs/>
          <w:color w:val="EE0000"/>
          <w:sz w:val="28"/>
          <w:szCs w:val="28"/>
        </w:rPr>
        <w:t>gerv.gun</w:t>
      </w:r>
      <w:proofErr w:type="spellEnd"/>
      <w:r w:rsidRPr="002D3ACA">
        <w:rPr>
          <w:b/>
          <w:bCs/>
          <w:color w:val="EE0000"/>
          <w:sz w:val="28"/>
          <w:szCs w:val="28"/>
        </w:rPr>
        <w:t>:</w:t>
      </w:r>
      <w:r w:rsidR="002D3ACA">
        <w:rPr>
          <w:color w:val="EE0000"/>
          <w:sz w:val="28"/>
          <w:szCs w:val="28"/>
        </w:rPr>
        <w:t xml:space="preserve"> </w:t>
      </w:r>
      <w:r w:rsidR="002D3ACA" w:rsidRPr="002D3ACA">
        <w:rPr>
          <w:color w:val="EE0000"/>
          <w:sz w:val="28"/>
          <w:szCs w:val="28"/>
        </w:rPr>
        <w:t>https://www.virustotal.com/gui/file/0931537889c35226d00ed26962ecacb140521394279eb2ade7e9d2afcf1a7272/details</w:t>
      </w:r>
    </w:p>
    <w:p w14:paraId="352A4B77" w14:textId="1D62974F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58/70 security vendors flagged this file as malicious</w:t>
      </w:r>
    </w:p>
    <w:p w14:paraId="1BDBE6D7" w14:textId="4D903207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Popular threat label for this file is </w:t>
      </w:r>
      <w:proofErr w:type="spellStart"/>
      <w:r>
        <w:rPr>
          <w:color w:val="EE0000"/>
          <w:sz w:val="28"/>
          <w:szCs w:val="28"/>
        </w:rPr>
        <w:t>trojan.shiotob</w:t>
      </w:r>
      <w:proofErr w:type="spellEnd"/>
      <w:r>
        <w:rPr>
          <w:color w:val="EE0000"/>
          <w:sz w:val="28"/>
          <w:szCs w:val="28"/>
        </w:rPr>
        <w:t>/</w:t>
      </w:r>
      <w:proofErr w:type="spellStart"/>
      <w:r>
        <w:rPr>
          <w:color w:val="EE0000"/>
          <w:sz w:val="28"/>
          <w:szCs w:val="28"/>
        </w:rPr>
        <w:t>jaik</w:t>
      </w:r>
      <w:proofErr w:type="spellEnd"/>
    </w:p>
    <w:p w14:paraId="27705CA8" w14:textId="681D30B1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File Type: </w:t>
      </w:r>
      <w:r w:rsidR="00521714">
        <w:rPr>
          <w:color w:val="EE0000"/>
          <w:sz w:val="28"/>
          <w:szCs w:val="28"/>
        </w:rPr>
        <w:t>Win32 EXE</w:t>
      </w:r>
    </w:p>
    <w:p w14:paraId="04078EFA" w14:textId="61A580E6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 Size: 236.00 KB</w:t>
      </w:r>
    </w:p>
    <w:p w14:paraId="5FB1F419" w14:textId="5E2ED2B6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Other names:</w:t>
      </w:r>
    </w:p>
    <w:p w14:paraId="53E6D0B7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[10].octet-stream</w:t>
      </w:r>
    </w:p>
    <w:p w14:paraId="58E1D917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[7].octet-stream</w:t>
      </w:r>
    </w:p>
    <w:p w14:paraId="6B5234AC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[3].octet-stream</w:t>
      </w:r>
    </w:p>
    <w:p w14:paraId="4BBBAB36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gerv.gun.octet</w:t>
      </w:r>
      <w:proofErr w:type="spellEnd"/>
      <w:r w:rsidRPr="0056695A">
        <w:rPr>
          <w:color w:val="EE0000"/>
          <w:sz w:val="24"/>
          <w:szCs w:val="24"/>
        </w:rPr>
        <w:t>-stream</w:t>
      </w:r>
    </w:p>
    <w:p w14:paraId="79A412DA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gerv.gun.octet-stream.crdownload</w:t>
      </w:r>
      <w:proofErr w:type="spellEnd"/>
    </w:p>
    <w:p w14:paraId="2674260A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</w:p>
    <w:p w14:paraId="50E41663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[4].octet-stream</w:t>
      </w:r>
    </w:p>
    <w:p w14:paraId="593BBC1D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HTTP-FG0jno3bJLiIzR4hrh.exe</w:t>
      </w:r>
    </w:p>
    <w:p w14:paraId="63AC90CE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[1].octet-stream</w:t>
      </w:r>
    </w:p>
    <w:p w14:paraId="6E3C1ABB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gerv.gun.exe</w:t>
      </w:r>
    </w:p>
    <w:p w14:paraId="12DA675B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[24].octet-stream</w:t>
      </w:r>
    </w:p>
    <w:p w14:paraId="5FBBC56E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[5].octet-stream</w:t>
      </w:r>
    </w:p>
    <w:p w14:paraId="4191EFB7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[2].octet-stream</w:t>
      </w:r>
    </w:p>
    <w:p w14:paraId="16A628C2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[11].octet-stream</w:t>
      </w:r>
    </w:p>
    <w:p w14:paraId="7F7655D1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[12].octet-stream</w:t>
      </w:r>
    </w:p>
    <w:p w14:paraId="79C72DBB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[8].octet-stream</w:t>
      </w:r>
    </w:p>
    <w:p w14:paraId="6932540B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[6].octet-stream</w:t>
      </w:r>
    </w:p>
    <w:p w14:paraId="4ACF269A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 xml:space="preserve">(5.410) </w:t>
      </w:r>
      <w:proofErr w:type="spellStart"/>
      <w:r w:rsidRPr="0056695A">
        <w:rPr>
          <w:color w:val="EE0000"/>
          <w:sz w:val="24"/>
          <w:szCs w:val="24"/>
        </w:rPr>
        <w:t>gerv.gun.octet</w:t>
      </w:r>
      <w:proofErr w:type="spellEnd"/>
      <w:r w:rsidRPr="0056695A">
        <w:rPr>
          <w:color w:val="EE0000"/>
          <w:sz w:val="24"/>
          <w:szCs w:val="24"/>
        </w:rPr>
        <w:t>-stream</w:t>
      </w:r>
    </w:p>
    <w:p w14:paraId="0808BE69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gerv.zip</w:t>
      </w:r>
    </w:p>
    <w:p w14:paraId="527D7B2A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</w:t>
      </w:r>
      <w:proofErr w:type="spellEnd"/>
      <w:r w:rsidRPr="0056695A">
        <w:rPr>
          <w:color w:val="EE0000"/>
          <w:sz w:val="24"/>
          <w:szCs w:val="24"/>
        </w:rPr>
        <w:t xml:space="preserve"> (1).gun</w:t>
      </w:r>
    </w:p>
    <w:p w14:paraId="32EADCDD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gerv.gun.bin</w:t>
      </w:r>
      <w:proofErr w:type="spellEnd"/>
    </w:p>
    <w:p w14:paraId="7727E59F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lastRenderedPageBreak/>
        <w:t>img</w:t>
      </w:r>
      <w:proofErr w:type="spellEnd"/>
      <w:r w:rsidRPr="0056695A">
        <w:rPr>
          <w:color w:val="EE0000"/>
          <w:sz w:val="24"/>
          <w:szCs w:val="24"/>
        </w:rPr>
        <w:t xml:space="preserve"> (1)</w:t>
      </w:r>
    </w:p>
    <w:p w14:paraId="50A0EEB6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grun.exe</w:t>
      </w:r>
    </w:p>
    <w:p w14:paraId="48F28FF6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gerv.exe</w:t>
      </w:r>
    </w:p>
    <w:p w14:paraId="1C89B406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gerv.gun</w:t>
      </w:r>
      <w:proofErr w:type="spellEnd"/>
      <w:r w:rsidRPr="0056695A">
        <w:rPr>
          <w:color w:val="EE0000"/>
          <w:sz w:val="24"/>
          <w:szCs w:val="24"/>
        </w:rPr>
        <w:t>[9].octet-stream</w:t>
      </w:r>
    </w:p>
    <w:p w14:paraId="69CC13FB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test</w:t>
      </w:r>
    </w:p>
    <w:p w14:paraId="5527812A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tmp523799.697</w:t>
      </w:r>
    </w:p>
    <w:p w14:paraId="67930132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tmp246975.343</w:t>
      </w:r>
    </w:p>
    <w:p w14:paraId="0DA1CC4F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tmp213582.420</w:t>
      </w:r>
    </w:p>
    <w:p w14:paraId="1327B0D1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extract-1498570714.111294-HTTP-FG0jno3bJLiIzR4hrh.exe</w:t>
      </w:r>
    </w:p>
    <w:p w14:paraId="74B70BA7" w14:textId="77777777" w:rsidR="008D3042" w:rsidRPr="0056695A" w:rsidRDefault="008D3042" w:rsidP="008D3042">
      <w:pPr>
        <w:pStyle w:val="BodyTextL25"/>
        <w:rPr>
          <w:color w:val="EE0000"/>
          <w:sz w:val="24"/>
          <w:szCs w:val="24"/>
        </w:rPr>
      </w:pPr>
      <w:r w:rsidRPr="0056695A">
        <w:rPr>
          <w:color w:val="EE0000"/>
          <w:sz w:val="24"/>
          <w:szCs w:val="24"/>
        </w:rPr>
        <w:t>0931537889c35226d00ed26962ecacb140521394279eb2ade7e9d2afcf1a7272.bin</w:t>
      </w:r>
    </w:p>
    <w:p w14:paraId="20148334" w14:textId="2D46FBAE" w:rsidR="008D3042" w:rsidRDefault="008D3042" w:rsidP="0056695A">
      <w:pPr>
        <w:pStyle w:val="BodyTextL25"/>
        <w:ind w:left="0" w:firstLine="360"/>
        <w:rPr>
          <w:color w:val="EE0000"/>
          <w:sz w:val="24"/>
          <w:szCs w:val="24"/>
        </w:rPr>
      </w:pPr>
      <w:proofErr w:type="spellStart"/>
      <w:r w:rsidRPr="0056695A">
        <w:rPr>
          <w:color w:val="EE0000"/>
          <w:sz w:val="24"/>
          <w:szCs w:val="24"/>
        </w:rPr>
        <w:t>vector.tui</w:t>
      </w:r>
      <w:proofErr w:type="spellEnd"/>
    </w:p>
    <w:p w14:paraId="5656ACD5" w14:textId="138928E6" w:rsidR="002D3ACA" w:rsidRPr="002D3ACA" w:rsidRDefault="002D3ACA" w:rsidP="002D3ACA">
      <w:pPr>
        <w:pStyle w:val="BodyTextL25"/>
        <w:ind w:left="0"/>
        <w:rPr>
          <w:color w:val="EE0000"/>
          <w:sz w:val="28"/>
          <w:szCs w:val="28"/>
        </w:rPr>
      </w:pPr>
      <w:r w:rsidRPr="002D3ACA">
        <w:rPr>
          <w:color w:val="EE0000"/>
          <w:sz w:val="28"/>
          <w:szCs w:val="28"/>
        </w:rPr>
        <w:t>Target Machine:</w:t>
      </w:r>
    </w:p>
    <w:p w14:paraId="6BF3CDA3" w14:textId="25EE2079" w:rsidR="002D3ACA" w:rsidRDefault="002D3ACA" w:rsidP="002D3ACA">
      <w:pPr>
        <w:pStyle w:val="BodyTextL25"/>
        <w:ind w:left="0"/>
        <w:rPr>
          <w:color w:val="EE0000"/>
          <w:sz w:val="24"/>
          <w:szCs w:val="24"/>
        </w:rPr>
      </w:pPr>
      <w:r w:rsidRPr="002D3ACA">
        <w:rPr>
          <w:color w:val="EE0000"/>
          <w:sz w:val="28"/>
          <w:szCs w:val="28"/>
        </w:rPr>
        <w:t>Intel 386 or later processors and compatible processors</w:t>
      </w:r>
    </w:p>
    <w:p w14:paraId="7C86445A" w14:textId="77777777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</w:p>
    <w:p w14:paraId="691B5D87" w14:textId="30294F70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trow.exe:</w:t>
      </w:r>
      <w:r w:rsidR="00576A67">
        <w:rPr>
          <w:color w:val="EE0000"/>
          <w:sz w:val="28"/>
          <w:szCs w:val="28"/>
        </w:rPr>
        <w:t xml:space="preserve"> </w:t>
      </w:r>
      <w:r w:rsidR="00576A67" w:rsidRPr="00576A67">
        <w:rPr>
          <w:color w:val="EE0000"/>
          <w:sz w:val="28"/>
          <w:szCs w:val="28"/>
        </w:rPr>
        <w:t>https://www.virustotal.com/gui/file/94a0a09ee6a21526ac34d41eabf4ba603e9a30c26e6a1dc072ff45749dfb1fe1</w:t>
      </w:r>
    </w:p>
    <w:p w14:paraId="108A3F78" w14:textId="11149CD4" w:rsidR="00BA1155" w:rsidRDefault="00BA1155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65/72 security vendors flagged this file as malicious</w:t>
      </w:r>
    </w:p>
    <w:p w14:paraId="2701BBB5" w14:textId="7645ADD7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Popular Threat Label</w:t>
      </w:r>
      <w:r w:rsidR="00BA1155">
        <w:rPr>
          <w:color w:val="EE0000"/>
          <w:sz w:val="28"/>
          <w:szCs w:val="28"/>
        </w:rPr>
        <w:t xml:space="preserve"> is </w:t>
      </w:r>
      <w:proofErr w:type="spellStart"/>
      <w:r w:rsidR="00BA1155">
        <w:rPr>
          <w:color w:val="EE0000"/>
          <w:sz w:val="28"/>
          <w:szCs w:val="28"/>
        </w:rPr>
        <w:t>trojan.cutwail</w:t>
      </w:r>
      <w:proofErr w:type="spellEnd"/>
      <w:r w:rsidR="00BA1155">
        <w:rPr>
          <w:color w:val="EE0000"/>
          <w:sz w:val="28"/>
          <w:szCs w:val="28"/>
        </w:rPr>
        <w:t>/</w:t>
      </w:r>
      <w:proofErr w:type="spellStart"/>
      <w:r w:rsidR="00BA1155">
        <w:rPr>
          <w:color w:val="EE0000"/>
          <w:sz w:val="28"/>
          <w:szCs w:val="28"/>
        </w:rPr>
        <w:t>wigon</w:t>
      </w:r>
      <w:proofErr w:type="spellEnd"/>
    </w:p>
    <w:p w14:paraId="69DF37F3" w14:textId="361A0609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 Type:</w:t>
      </w:r>
      <w:r w:rsidR="00D02C06">
        <w:rPr>
          <w:color w:val="EE0000"/>
          <w:sz w:val="28"/>
          <w:szCs w:val="28"/>
        </w:rPr>
        <w:t xml:space="preserve"> Win32 EXE</w:t>
      </w:r>
    </w:p>
    <w:p w14:paraId="02F5CC59" w14:textId="669BFBC0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 Size:</w:t>
      </w:r>
      <w:r w:rsidR="00817D41">
        <w:rPr>
          <w:color w:val="EE0000"/>
          <w:sz w:val="28"/>
          <w:szCs w:val="28"/>
        </w:rPr>
        <w:t xml:space="preserve"> 323.00 KB</w:t>
      </w:r>
    </w:p>
    <w:p w14:paraId="591B5917" w14:textId="12CAE491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Other Names:</w:t>
      </w:r>
    </w:p>
    <w:p w14:paraId="413E8376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Pedals</w:t>
      </w:r>
    </w:p>
    <w:p w14:paraId="16462434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Pedals.exe</w:t>
      </w:r>
    </w:p>
    <w:p w14:paraId="1BE7ACAB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trow[1].exe</w:t>
      </w:r>
    </w:p>
    <w:p w14:paraId="21D7E46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trow.exe</w:t>
      </w:r>
    </w:p>
    <w:p w14:paraId="72630E4C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trow[4].exe</w:t>
      </w:r>
    </w:p>
    <w:p w14:paraId="5D287E9B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trow[3].exe</w:t>
      </w:r>
    </w:p>
    <w:p w14:paraId="758DEA08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HTTP-FfmePA13Dx2LcgCLd.exe</w:t>
      </w:r>
    </w:p>
    <w:p w14:paraId="60581A0F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trow.exe.quarantine</w:t>
      </w:r>
      <w:proofErr w:type="spellEnd"/>
    </w:p>
    <w:p w14:paraId="2EEC93A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</w:t>
      </w:r>
      <w:proofErr w:type="spellEnd"/>
    </w:p>
    <w:p w14:paraId="44EA5912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taswexuahoft.exe</w:t>
      </w:r>
    </w:p>
    <w:p w14:paraId="6D67DFBA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lastRenderedPageBreak/>
        <w:t>trow</w:t>
      </w:r>
      <w:proofErr w:type="spellEnd"/>
      <w:r w:rsidRPr="00722F74">
        <w:rPr>
          <w:color w:val="EE0000"/>
          <w:sz w:val="24"/>
          <w:szCs w:val="24"/>
        </w:rPr>
        <w:t xml:space="preserve"> Suspect Executables</w:t>
      </w:r>
    </w:p>
    <w:p w14:paraId="44FEDAC1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Suspect Executables</w:t>
      </w:r>
    </w:p>
    <w:p w14:paraId="001B0572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xecutables</w:t>
      </w:r>
      <w:proofErr w:type="spellEnd"/>
    </w:p>
    <w:p w14:paraId="27AC8609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94a0a09ee6a21526ac34d41eabf4ba603e9a30c26e6a1dc072ff45749dfb1fe1.exe</w:t>
      </w:r>
    </w:p>
    <w:p w14:paraId="209ED3C6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trow[9].exe</w:t>
      </w:r>
    </w:p>
    <w:p w14:paraId="082F2641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trow.PDF</w:t>
      </w:r>
    </w:p>
    <w:p w14:paraId="13DB3E7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trow[5].exe</w:t>
      </w:r>
    </w:p>
    <w:p w14:paraId="5CF9280F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suspect file1</w:t>
      </w:r>
    </w:p>
    <w:p w14:paraId="5D82C1C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trowexecutablepotential</w:t>
      </w:r>
      <w:proofErr w:type="spellEnd"/>
    </w:p>
    <w:p w14:paraId="7C51ED6D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suspect executables</w:t>
      </w:r>
    </w:p>
    <w:p w14:paraId="6E0E5685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steam 0.0</w:t>
      </w:r>
    </w:p>
    <w:p w14:paraId="371A2A1F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0.0 trow.exe</w:t>
      </w:r>
    </w:p>
    <w:p w14:paraId="01CEC035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http0</w:t>
      </w:r>
    </w:p>
    <w:p w14:paraId="73B055AB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steam5.5</w:t>
      </w:r>
    </w:p>
    <w:p w14:paraId="4ED3659A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steam 4.4</w:t>
      </w:r>
    </w:p>
    <w:p w14:paraId="1EEDA5A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trow.html</w:t>
      </w:r>
    </w:p>
    <w:p w14:paraId="1DF9CACC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suspect 2</w:t>
      </w:r>
    </w:p>
    <w:p w14:paraId="12E5ABA2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</w:t>
      </w:r>
      <w:proofErr w:type="spellEnd"/>
    </w:p>
    <w:p w14:paraId="0FF6302F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throw2.exe</w:t>
      </w:r>
    </w:p>
    <w:p w14:paraId="72A335BE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trow.http</w:t>
      </w:r>
      <w:proofErr w:type="spellEnd"/>
    </w:p>
    <w:p w14:paraId="7A519C7A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trow1(1).exe</w:t>
      </w:r>
    </w:p>
    <w:p w14:paraId="27ECE83C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trow(3).exe</w:t>
      </w:r>
    </w:p>
    <w:p w14:paraId="46961FA3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MalwareDownload</w:t>
      </w:r>
      <w:proofErr w:type="spellEnd"/>
    </w:p>
    <w:p w14:paraId="084881E4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trow.dat</w:t>
      </w:r>
    </w:p>
    <w:p w14:paraId="60ABBADA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trow(1).exe</w:t>
      </w:r>
    </w:p>
    <w:p w14:paraId="372C31C9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trow[2].exe</w:t>
      </w:r>
    </w:p>
    <w:p w14:paraId="357EB7C6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proofErr w:type="spellStart"/>
      <w:r w:rsidRPr="00722F74">
        <w:rPr>
          <w:color w:val="EE0000"/>
          <w:sz w:val="24"/>
          <w:szCs w:val="24"/>
        </w:rPr>
        <w:t>trow.bin</w:t>
      </w:r>
      <w:proofErr w:type="spellEnd"/>
    </w:p>
    <w:p w14:paraId="595CF2E8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bad</w:t>
      </w:r>
    </w:p>
    <w:p w14:paraId="5DDF8F29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test3</w:t>
      </w:r>
    </w:p>
    <w:p w14:paraId="648412C6" w14:textId="77777777" w:rsidR="00722F74" w:rsidRPr="00722F74" w:rsidRDefault="00722F74" w:rsidP="00722F74">
      <w:pPr>
        <w:pStyle w:val="BodyTextL25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2017-06-28_18-18-14.exe</w:t>
      </w:r>
    </w:p>
    <w:p w14:paraId="1640781D" w14:textId="39D131F0" w:rsidR="00722F74" w:rsidRPr="00722F74" w:rsidRDefault="00722F74" w:rsidP="00722F74">
      <w:pPr>
        <w:pStyle w:val="BodyTextL25"/>
        <w:ind w:left="0" w:firstLine="360"/>
        <w:rPr>
          <w:color w:val="EE0000"/>
          <w:sz w:val="24"/>
          <w:szCs w:val="24"/>
        </w:rPr>
      </w:pPr>
      <w:r w:rsidRPr="00722F74">
        <w:rPr>
          <w:color w:val="EE0000"/>
          <w:sz w:val="24"/>
          <w:szCs w:val="24"/>
        </w:rPr>
        <w:t>bma2beo4.exe</w:t>
      </w:r>
    </w:p>
    <w:p w14:paraId="3B9AB78E" w14:textId="42095904" w:rsidR="002D3ACA" w:rsidRDefault="002D3ACA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Target Machine:</w:t>
      </w:r>
    </w:p>
    <w:p w14:paraId="4001A17F" w14:textId="42809862" w:rsidR="002D3ACA" w:rsidRDefault="008477FF" w:rsidP="008D3042">
      <w:pPr>
        <w:pStyle w:val="BodyTextL25"/>
        <w:ind w:left="0"/>
        <w:rPr>
          <w:color w:val="EE0000"/>
          <w:sz w:val="28"/>
          <w:szCs w:val="28"/>
        </w:rPr>
      </w:pPr>
      <w:r w:rsidRPr="008477FF">
        <w:rPr>
          <w:color w:val="EE0000"/>
          <w:sz w:val="28"/>
          <w:szCs w:val="28"/>
        </w:rPr>
        <w:lastRenderedPageBreak/>
        <w:t>Intel 386 or later processors and compatible processors</w:t>
      </w:r>
    </w:p>
    <w:p w14:paraId="79EB757F" w14:textId="77777777" w:rsidR="008477FF" w:rsidRDefault="008477FF" w:rsidP="008D3042">
      <w:pPr>
        <w:pStyle w:val="BodyTextL25"/>
        <w:ind w:left="0"/>
        <w:rPr>
          <w:color w:val="EE0000"/>
          <w:sz w:val="28"/>
          <w:szCs w:val="28"/>
        </w:rPr>
      </w:pPr>
    </w:p>
    <w:p w14:paraId="770706FE" w14:textId="293211D8" w:rsidR="008D3042" w:rsidRDefault="008D3042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wp.exe:</w:t>
      </w:r>
      <w:r w:rsidR="00576A67">
        <w:rPr>
          <w:color w:val="EE0000"/>
          <w:sz w:val="28"/>
          <w:szCs w:val="28"/>
        </w:rPr>
        <w:t xml:space="preserve"> </w:t>
      </w:r>
      <w:r w:rsidR="00576A67" w:rsidRPr="00576A67">
        <w:rPr>
          <w:color w:val="EE0000"/>
          <w:sz w:val="28"/>
          <w:szCs w:val="28"/>
        </w:rPr>
        <w:t>https://www.virustotal.com/gui/file/79d503165d32176842fe386d96c04fb70f6ce1c8a485837957849297e625ea48/detection</w:t>
      </w:r>
    </w:p>
    <w:p w14:paraId="00B1B050" w14:textId="0EC162BE" w:rsidR="006F3A79" w:rsidRDefault="006F3A79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61/72 security vendors flagged this file as malicious</w:t>
      </w:r>
    </w:p>
    <w:p w14:paraId="2604B264" w14:textId="5820D30E" w:rsidR="008D3042" w:rsidRDefault="00273BE6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Popular Threat Label</w:t>
      </w:r>
      <w:r w:rsidR="006F3A79">
        <w:rPr>
          <w:color w:val="EE0000"/>
          <w:sz w:val="28"/>
          <w:szCs w:val="28"/>
        </w:rPr>
        <w:t xml:space="preserve"> is </w:t>
      </w:r>
      <w:proofErr w:type="spellStart"/>
      <w:r w:rsidR="006F3A79">
        <w:rPr>
          <w:color w:val="EE0000"/>
          <w:sz w:val="28"/>
          <w:szCs w:val="28"/>
        </w:rPr>
        <w:t>Trojan.ursnif</w:t>
      </w:r>
      <w:proofErr w:type="spellEnd"/>
      <w:r w:rsidR="006F3A79">
        <w:rPr>
          <w:color w:val="EE0000"/>
          <w:sz w:val="28"/>
          <w:szCs w:val="28"/>
        </w:rPr>
        <w:t>/</w:t>
      </w:r>
      <w:proofErr w:type="spellStart"/>
      <w:r w:rsidR="006F3A79">
        <w:rPr>
          <w:color w:val="EE0000"/>
          <w:sz w:val="28"/>
          <w:szCs w:val="28"/>
        </w:rPr>
        <w:t>nymaim</w:t>
      </w:r>
      <w:proofErr w:type="spellEnd"/>
    </w:p>
    <w:p w14:paraId="24AB0AB7" w14:textId="616DC112" w:rsidR="00273BE6" w:rsidRDefault="00273BE6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 Type: Win32 EXE</w:t>
      </w:r>
    </w:p>
    <w:p w14:paraId="0737D678" w14:textId="62C1CA37" w:rsidR="00273BE6" w:rsidRDefault="00273BE6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 Size: 300.50KB</w:t>
      </w:r>
    </w:p>
    <w:p w14:paraId="69E48CC8" w14:textId="2AAA38D6" w:rsidR="00273BE6" w:rsidRDefault="00273BE6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Other Names:</w:t>
      </w:r>
    </w:p>
    <w:p w14:paraId="426E7A7B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wp.exe</w:t>
      </w:r>
    </w:p>
    <w:p w14:paraId="235DA29E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wp[6].exe</w:t>
      </w:r>
    </w:p>
    <w:p w14:paraId="5A344A62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wp[4].exe</w:t>
      </w:r>
    </w:p>
    <w:p w14:paraId="23167A47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proofErr w:type="spellStart"/>
      <w:r w:rsidRPr="00D41BED">
        <w:rPr>
          <w:color w:val="EE0000"/>
          <w:sz w:val="24"/>
          <w:szCs w:val="24"/>
        </w:rPr>
        <w:t>wp.exe.quarantine</w:t>
      </w:r>
      <w:proofErr w:type="spellEnd"/>
    </w:p>
    <w:p w14:paraId="305DC61E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HTTP-FiS6Ty18r3jnk9xajj.exe</w:t>
      </w:r>
    </w:p>
    <w:p w14:paraId="18863BF3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</w:t>
      </w:r>
    </w:p>
    <w:p w14:paraId="70B6A4F4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 Suspect Executables</w:t>
      </w:r>
    </w:p>
    <w:p w14:paraId="29E31004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Suspect Executables2</w:t>
      </w:r>
    </w:p>
    <w:p w14:paraId="06EA282C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xecutables2</w:t>
      </w:r>
    </w:p>
    <w:p w14:paraId="6013D4BB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5422-wp.exe</w:t>
      </w:r>
    </w:p>
    <w:p w14:paraId="73D50556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malware</w:t>
      </w:r>
    </w:p>
    <w:p w14:paraId="4E3ABAAA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wp[1].exe</w:t>
      </w:r>
    </w:p>
    <w:p w14:paraId="3E17E081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wp[2].exe</w:t>
      </w:r>
    </w:p>
    <w:p w14:paraId="350C790D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wp[9].exe</w:t>
      </w:r>
    </w:p>
    <w:p w14:paraId="3A8CA670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atltap32.exe</w:t>
      </w:r>
    </w:p>
    <w:p w14:paraId="40D9F1CD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bdesbrkr.exe</w:t>
      </w:r>
    </w:p>
    <w:p w14:paraId="041E1A85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wp[5].exe</w:t>
      </w:r>
    </w:p>
    <w:p w14:paraId="11EC1A04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binck.exe</w:t>
      </w:r>
    </w:p>
    <w:p w14:paraId="29AEB9B0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wp(1).exe</w:t>
      </w:r>
    </w:p>
    <w:p w14:paraId="2F164B30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suspect file 2</w:t>
      </w:r>
    </w:p>
    <w:p w14:paraId="054F3766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wpExecutablepotential1</w:t>
      </w:r>
    </w:p>
    <w:p w14:paraId="4B0CF80E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suspect executables 2</w:t>
      </w:r>
    </w:p>
    <w:p w14:paraId="4B950D2C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lastRenderedPageBreak/>
        <w:t>Suspect Executables1</w:t>
      </w:r>
    </w:p>
    <w:p w14:paraId="302733E4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wp.exe1</w:t>
      </w:r>
    </w:p>
    <w:p w14:paraId="6AFE82AC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proofErr w:type="spellStart"/>
      <w:r w:rsidRPr="00D41BED">
        <w:rPr>
          <w:color w:val="EE0000"/>
          <w:sz w:val="24"/>
          <w:szCs w:val="24"/>
        </w:rPr>
        <w:t>wp.exe.bin</w:t>
      </w:r>
      <w:proofErr w:type="spellEnd"/>
    </w:p>
    <w:p w14:paraId="40E80050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trow.exe</w:t>
      </w:r>
    </w:p>
    <w:p w14:paraId="1F60D268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suspect 1</w:t>
      </w:r>
    </w:p>
    <w:p w14:paraId="6074B559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proofErr w:type="spellStart"/>
      <w:r w:rsidRPr="00D41BED">
        <w:rPr>
          <w:color w:val="EE0000"/>
          <w:sz w:val="24"/>
          <w:szCs w:val="24"/>
        </w:rPr>
        <w:t>wp.http</w:t>
      </w:r>
      <w:proofErr w:type="spellEnd"/>
    </w:p>
    <w:p w14:paraId="785E01CD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wp.dat</w:t>
      </w:r>
    </w:p>
    <w:p w14:paraId="497819F2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test2</w:t>
      </w:r>
    </w:p>
    <w:p w14:paraId="1F883826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proofErr w:type="spellStart"/>
      <w:r w:rsidRPr="00D41BED">
        <w:rPr>
          <w:color w:val="EE0000"/>
          <w:sz w:val="24"/>
          <w:szCs w:val="24"/>
        </w:rPr>
        <w:t>wp.bin</w:t>
      </w:r>
      <w:proofErr w:type="spellEnd"/>
    </w:p>
    <w:p w14:paraId="47DEDE79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proofErr w:type="spellStart"/>
      <w:r w:rsidRPr="00D41BED">
        <w:rPr>
          <w:color w:val="EE0000"/>
          <w:sz w:val="24"/>
          <w:szCs w:val="24"/>
        </w:rPr>
        <w:t>wp.exe.x-msdownload</w:t>
      </w:r>
      <w:proofErr w:type="spellEnd"/>
    </w:p>
    <w:p w14:paraId="4C09AB89" w14:textId="77777777" w:rsidR="00D41BED" w:rsidRPr="00D41BED" w:rsidRDefault="00D41BED" w:rsidP="00D41BED">
      <w:pPr>
        <w:pStyle w:val="BodyTextL25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4da48f6423d5f7d75de281a674c2e620.virobj</w:t>
      </w:r>
    </w:p>
    <w:p w14:paraId="63AAC708" w14:textId="2A068FF8" w:rsidR="00D41BED" w:rsidRPr="00D41BED" w:rsidRDefault="00D41BED" w:rsidP="00D41BED">
      <w:pPr>
        <w:pStyle w:val="BodyTextL25"/>
        <w:ind w:left="0" w:firstLine="360"/>
        <w:rPr>
          <w:color w:val="EE0000"/>
          <w:sz w:val="24"/>
          <w:szCs w:val="24"/>
        </w:rPr>
      </w:pPr>
      <w:r w:rsidRPr="00D41BED">
        <w:rPr>
          <w:color w:val="EE0000"/>
          <w:sz w:val="24"/>
          <w:szCs w:val="24"/>
        </w:rPr>
        <w:t>test_3</w:t>
      </w:r>
    </w:p>
    <w:p w14:paraId="164F1415" w14:textId="0CE927EC" w:rsidR="00273BE6" w:rsidRDefault="00273BE6" w:rsidP="008D3042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Target Machine:</w:t>
      </w:r>
    </w:p>
    <w:p w14:paraId="41669DBC" w14:textId="271F4985" w:rsidR="00BB02D7" w:rsidRDefault="004F4CB2" w:rsidP="002A2170">
      <w:pPr>
        <w:pStyle w:val="BodyTextL25"/>
        <w:ind w:left="0"/>
        <w:rPr>
          <w:color w:val="EE0000"/>
          <w:sz w:val="28"/>
          <w:szCs w:val="28"/>
        </w:rPr>
      </w:pPr>
      <w:r w:rsidRPr="004F4CB2">
        <w:rPr>
          <w:color w:val="EE0000"/>
          <w:sz w:val="28"/>
          <w:szCs w:val="28"/>
        </w:rPr>
        <w:t>Intel 386 or later processors and compatible processors</w:t>
      </w:r>
    </w:p>
    <w:p w14:paraId="098FBB74" w14:textId="77777777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</w:p>
    <w:p w14:paraId="0F38BD29" w14:textId="4D47E51B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0F602941" w14:textId="6B416A4E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Other alerts associated with the infected host:</w:t>
      </w:r>
    </w:p>
    <w:p w14:paraId="35C77D58" w14:textId="775E19DF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Alert ID 5.428</w:t>
      </w:r>
    </w:p>
    <w:p w14:paraId="30CFB83C" w14:textId="538FB0EE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ET POLICY External IP Lookup Domain (</w:t>
      </w:r>
      <w:proofErr w:type="spellStart"/>
      <w:r>
        <w:rPr>
          <w:color w:val="EE0000"/>
          <w:sz w:val="28"/>
          <w:szCs w:val="28"/>
        </w:rPr>
        <w:t>myip.opendns</w:t>
      </w:r>
      <w:proofErr w:type="spellEnd"/>
      <w:r>
        <w:rPr>
          <w:color w:val="EE0000"/>
          <w:sz w:val="28"/>
          <w:szCs w:val="28"/>
        </w:rPr>
        <w:t xml:space="preserve"> .com in DNS lookup)</w:t>
      </w:r>
    </w:p>
    <w:p w14:paraId="2F6AC726" w14:textId="4F703751" w:rsidR="00025847" w:rsidRDefault="00025847" w:rsidP="002A2170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infection </w:t>
      </w:r>
      <w:r w:rsidR="002F7DD1">
        <w:rPr>
          <w:color w:val="EE0000"/>
          <w:sz w:val="28"/>
          <w:szCs w:val="28"/>
        </w:rPr>
        <w:t>started</w:t>
      </w:r>
      <w:r>
        <w:rPr>
          <w:color w:val="EE0000"/>
          <w:sz w:val="28"/>
          <w:szCs w:val="28"/>
        </w:rPr>
        <w:t xml:space="preserve"> when 192.168.1.96 performed a DNS lookup through the malicious </w:t>
      </w:r>
      <w:proofErr w:type="spellStart"/>
      <w:r>
        <w:rPr>
          <w:color w:val="EE0000"/>
          <w:sz w:val="28"/>
          <w:szCs w:val="28"/>
        </w:rPr>
        <w:t>ip</w:t>
      </w:r>
      <w:proofErr w:type="spellEnd"/>
      <w:r>
        <w:rPr>
          <w:color w:val="EE0000"/>
          <w:sz w:val="28"/>
          <w:szCs w:val="28"/>
        </w:rPr>
        <w:t xml:space="preserve"> of 208.67.222.222  which is what triggered an External IP address lookup by </w:t>
      </w:r>
      <w:proofErr w:type="spellStart"/>
      <w:r>
        <w:rPr>
          <w:color w:val="EE0000"/>
          <w:sz w:val="28"/>
          <w:szCs w:val="28"/>
        </w:rPr>
        <w:t>opendns</w:t>
      </w:r>
      <w:proofErr w:type="spellEnd"/>
      <w:r>
        <w:rPr>
          <w:color w:val="EE0000"/>
          <w:sz w:val="28"/>
          <w:szCs w:val="28"/>
        </w:rPr>
        <w:t>. The malware was probably checking the public IP of the host 192.168.1.96 to check for vulnerabilities.</w:t>
      </w:r>
    </w:p>
    <w:p w14:paraId="4A24C86D" w14:textId="2725D43B" w:rsidR="002A3FA2" w:rsidRDefault="002A3FA2" w:rsidP="002A2170">
      <w:pPr>
        <w:pStyle w:val="BodyTextL25"/>
        <w:ind w:left="0"/>
        <w:rPr>
          <w:color w:val="EE0000"/>
          <w:sz w:val="28"/>
          <w:szCs w:val="28"/>
        </w:rPr>
      </w:pPr>
      <w:r w:rsidRPr="002A3FA2">
        <w:rPr>
          <w:color w:val="EE0000"/>
          <w:sz w:val="28"/>
          <w:szCs w:val="28"/>
        </w:rPr>
        <w:lastRenderedPageBreak/>
        <w:drawing>
          <wp:inline distT="0" distB="0" distL="0" distR="0" wp14:anchorId="714BAAB4" wp14:editId="66660F18">
            <wp:extent cx="6400800" cy="3597910"/>
            <wp:effectExtent l="0" t="0" r="0" b="2540"/>
            <wp:docPr id="125325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6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094" w14:textId="17DBD752" w:rsidR="002A2170" w:rsidRDefault="002F7DD1" w:rsidP="002F7DD1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Alert 5.438</w:t>
      </w:r>
    </w:p>
    <w:p w14:paraId="1EAD50BC" w14:textId="79755DE1" w:rsidR="002F7DD1" w:rsidRPr="00177DC6" w:rsidRDefault="002F7DD1" w:rsidP="002F7DD1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ET POLICY TLS possible TOR SSL traffic</w:t>
      </w:r>
    </w:p>
    <w:p w14:paraId="11290CDF" w14:textId="2E29276D" w:rsidR="00177DC6" w:rsidRDefault="001F1835" w:rsidP="00177DC6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alert </w:t>
      </w:r>
      <w:proofErr w:type="gramStart"/>
      <w:r>
        <w:rPr>
          <w:color w:val="EE0000"/>
          <w:sz w:val="28"/>
          <w:szCs w:val="28"/>
        </w:rPr>
        <w:t>is showing</w:t>
      </w:r>
      <w:proofErr w:type="gramEnd"/>
      <w:r>
        <w:rPr>
          <w:color w:val="EE0000"/>
          <w:sz w:val="28"/>
          <w:szCs w:val="28"/>
        </w:rPr>
        <w:t xml:space="preserve"> a possible TOR connection with traffic associated with the host 192.168.1.96. This is probably unusual behavior that is not performed by the user of the host but probably by the trojan </w:t>
      </w:r>
      <w:proofErr w:type="spellStart"/>
      <w:r>
        <w:rPr>
          <w:color w:val="EE0000"/>
          <w:sz w:val="28"/>
          <w:szCs w:val="28"/>
        </w:rPr>
        <w:t>Pushdo</w:t>
      </w:r>
      <w:proofErr w:type="spellEnd"/>
      <w:r>
        <w:rPr>
          <w:color w:val="EE0000"/>
          <w:sz w:val="28"/>
          <w:szCs w:val="28"/>
        </w:rPr>
        <w:t xml:space="preserve"> deploying </w:t>
      </w:r>
      <w:r w:rsidR="004477C5">
        <w:rPr>
          <w:color w:val="EE0000"/>
          <w:sz w:val="28"/>
          <w:szCs w:val="28"/>
        </w:rPr>
        <w:t>multiple</w:t>
      </w:r>
      <w:r>
        <w:rPr>
          <w:color w:val="EE0000"/>
          <w:sz w:val="28"/>
          <w:szCs w:val="28"/>
        </w:rPr>
        <w:t xml:space="preserve"> files to the host.</w:t>
      </w:r>
    </w:p>
    <w:p w14:paraId="2524EAF5" w14:textId="77777777" w:rsidR="00137A12" w:rsidRDefault="00137A12" w:rsidP="00177DC6">
      <w:pPr>
        <w:pStyle w:val="BodyTextL25"/>
        <w:ind w:left="0"/>
        <w:rPr>
          <w:color w:val="EE0000"/>
          <w:sz w:val="28"/>
          <w:szCs w:val="28"/>
        </w:rPr>
      </w:pPr>
    </w:p>
    <w:p w14:paraId="55527C69" w14:textId="77777777" w:rsidR="00137A12" w:rsidRDefault="00137A12" w:rsidP="00177DC6">
      <w:pPr>
        <w:pStyle w:val="BodyTextL25"/>
        <w:ind w:left="0"/>
        <w:rPr>
          <w:color w:val="EE0000"/>
          <w:sz w:val="28"/>
          <w:szCs w:val="28"/>
        </w:rPr>
      </w:pPr>
    </w:p>
    <w:p w14:paraId="1C9FD417" w14:textId="428B1F7E" w:rsidR="00137A12" w:rsidRDefault="00137A12" w:rsidP="00177DC6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Step 3: Report </w:t>
      </w:r>
      <w:r w:rsidR="00DB60C4">
        <w:rPr>
          <w:color w:val="EE0000"/>
          <w:sz w:val="28"/>
          <w:szCs w:val="28"/>
        </w:rPr>
        <w:t>Y</w:t>
      </w:r>
      <w:r>
        <w:rPr>
          <w:color w:val="EE0000"/>
          <w:sz w:val="28"/>
          <w:szCs w:val="28"/>
        </w:rPr>
        <w:t xml:space="preserve">our </w:t>
      </w:r>
      <w:r w:rsidR="00DB60C4">
        <w:rPr>
          <w:color w:val="EE0000"/>
          <w:sz w:val="28"/>
          <w:szCs w:val="28"/>
        </w:rPr>
        <w:t>F</w:t>
      </w:r>
      <w:r>
        <w:rPr>
          <w:color w:val="EE0000"/>
          <w:sz w:val="28"/>
          <w:szCs w:val="28"/>
        </w:rPr>
        <w:t>inding</w:t>
      </w:r>
    </w:p>
    <w:p w14:paraId="3699CC13" w14:textId="0240B1FB" w:rsidR="00137A12" w:rsidRPr="00177DC6" w:rsidRDefault="00DB60C4" w:rsidP="00177DC6">
      <w:pPr>
        <w:pStyle w:val="BodyTextL25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Refer to the </w:t>
      </w:r>
      <w:proofErr w:type="spellStart"/>
      <w:r>
        <w:rPr>
          <w:color w:val="EE0000"/>
          <w:sz w:val="28"/>
          <w:szCs w:val="28"/>
        </w:rPr>
        <w:t>SkillsExamReportTemplate</w:t>
      </w:r>
      <w:proofErr w:type="spellEnd"/>
    </w:p>
    <w:sectPr w:rsidR="00137A12" w:rsidRPr="00177DC6" w:rsidSect="009C3182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DB8F" w14:textId="77777777" w:rsidR="006673C0" w:rsidRDefault="006673C0" w:rsidP="00710659">
      <w:pPr>
        <w:spacing w:after="0" w:line="240" w:lineRule="auto"/>
      </w:pPr>
      <w:r>
        <w:separator/>
      </w:r>
    </w:p>
    <w:p w14:paraId="2E90C0E9" w14:textId="77777777" w:rsidR="006673C0" w:rsidRDefault="006673C0"/>
  </w:endnote>
  <w:endnote w:type="continuationSeparator" w:id="0">
    <w:p w14:paraId="3E858B67" w14:textId="77777777" w:rsidR="006673C0" w:rsidRDefault="006673C0" w:rsidP="00710659">
      <w:pPr>
        <w:spacing w:after="0" w:line="240" w:lineRule="auto"/>
      </w:pPr>
      <w:r>
        <w:continuationSeparator/>
      </w:r>
    </w:p>
    <w:p w14:paraId="2441C258" w14:textId="77777777" w:rsidR="006673C0" w:rsidRDefault="006673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D27D" w14:textId="3EE3DDAD" w:rsidR="005E77D9" w:rsidRPr="00882B63" w:rsidRDefault="005E77D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77DC6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C02C3" w14:textId="08C1DBAD" w:rsidR="005E77D9" w:rsidRPr="00882B63" w:rsidRDefault="005E77D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77DC6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4CC4" w14:textId="77777777" w:rsidR="006673C0" w:rsidRDefault="006673C0" w:rsidP="00710659">
      <w:pPr>
        <w:spacing w:after="0" w:line="240" w:lineRule="auto"/>
      </w:pPr>
      <w:r>
        <w:separator/>
      </w:r>
    </w:p>
    <w:p w14:paraId="2864D259" w14:textId="77777777" w:rsidR="006673C0" w:rsidRDefault="006673C0"/>
  </w:footnote>
  <w:footnote w:type="continuationSeparator" w:id="0">
    <w:p w14:paraId="26970D73" w14:textId="77777777" w:rsidR="006673C0" w:rsidRDefault="006673C0" w:rsidP="00710659">
      <w:pPr>
        <w:spacing w:after="0" w:line="240" w:lineRule="auto"/>
      </w:pPr>
      <w:r>
        <w:continuationSeparator/>
      </w:r>
    </w:p>
    <w:p w14:paraId="0BEBB585" w14:textId="77777777" w:rsidR="006673C0" w:rsidRDefault="006673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84D1" w14:textId="616CE459" w:rsidR="0044360C" w:rsidRDefault="00443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80B2" w14:textId="29811063" w:rsidR="005E77D9" w:rsidRDefault="00000000" w:rsidP="008402F2">
    <w:pPr>
      <w:pStyle w:val="PageHead"/>
    </w:pPr>
    <w:sdt>
      <w:sdtPr>
        <w:alias w:val="Title"/>
        <w:tag w:val=""/>
        <w:id w:val="-1711953976"/>
        <w:placeholder>
          <w:docPart w:val="B11B9B43E6CB476BBBBD8ADC024AA8D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323BA4">
          <w:t>CyberOps</w:t>
        </w:r>
        <w:proofErr w:type="spellEnd"/>
        <w:r w:rsidR="00323BA4">
          <w:t xml:space="preserve"> Associates v1.0 - Skills Assessment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7960" w14:textId="01CE4655" w:rsidR="005E77D9" w:rsidRDefault="005E77D9" w:rsidP="006C3FCF">
    <w:pPr>
      <w:ind w:left="-288"/>
    </w:pPr>
    <w:r>
      <w:rPr>
        <w:noProof/>
      </w:rPr>
      <w:drawing>
        <wp:inline distT="0" distB="0" distL="0" distR="0" wp14:anchorId="2E83C56F" wp14:editId="1039FDA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D884AB"/>
    <w:multiLevelType w:val="hybridMultilevel"/>
    <w:tmpl w:val="4828FFB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596B84"/>
    <w:multiLevelType w:val="multilevel"/>
    <w:tmpl w:val="D83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4482"/>
    <w:multiLevelType w:val="hybridMultilevel"/>
    <w:tmpl w:val="C79EB2F0"/>
    <w:lvl w:ilvl="0" w:tplc="66E035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</w:lvl>
    <w:lvl w:ilvl="1">
      <w:start w:val="1"/>
      <w:numFmt w:val="decimal"/>
      <w:suff w:val="space"/>
      <w:lvlText w:val="Task %2:"/>
      <w:lvlJc w:val="left"/>
      <w:pPr>
        <w:ind w:left="0" w:firstLine="0"/>
      </w:pPr>
    </w:lvl>
    <w:lvl w:ilvl="2">
      <w:start w:val="1"/>
      <w:numFmt w:val="decimal"/>
      <w:suff w:val="space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7D7F425C"/>
    <w:multiLevelType w:val="multilevel"/>
    <w:tmpl w:val="F20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4704">
    <w:abstractNumId w:val="9"/>
  </w:num>
  <w:num w:numId="2" w16cid:durableId="425998172">
    <w:abstractNumId w:val="7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406071099">
    <w:abstractNumId w:val="5"/>
  </w:num>
  <w:num w:numId="4" w16cid:durableId="1557087608">
    <w:abstractNumId w:val="7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55217047">
    <w:abstractNumId w:val="7"/>
  </w:num>
  <w:num w:numId="6" w16cid:durableId="866677285">
    <w:abstractNumId w:val="1"/>
  </w:num>
  <w:num w:numId="7" w16cid:durableId="43844227">
    <w:abstractNumId w:val="2"/>
  </w:num>
  <w:num w:numId="8" w16cid:durableId="199322694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79261579">
    <w:abstractNumId w:val="7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4696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0497239">
    <w:abstractNumId w:val="6"/>
  </w:num>
  <w:num w:numId="12" w16cid:durableId="398601002">
    <w:abstractNumId w:val="6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720"/>
          </w:tabs>
          <w:ind w:left="720" w:hanging="360"/>
        </w:p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13" w16cid:durableId="472718932">
    <w:abstractNumId w:val="2"/>
  </w:num>
  <w:num w:numId="14" w16cid:durableId="447312408">
    <w:abstractNumId w:val="4"/>
  </w:num>
  <w:num w:numId="15" w16cid:durableId="1170952603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1476"/>
          </w:tabs>
          <w:ind w:left="147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16" w16cid:durableId="977304449">
    <w:abstractNumId w:val="6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720"/>
          </w:tabs>
          <w:ind w:left="720" w:hanging="360"/>
        </w:p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17" w16cid:durableId="848181764">
    <w:abstractNumId w:val="6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720"/>
          </w:tabs>
          <w:ind w:left="720" w:hanging="360"/>
        </w:p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18" w16cid:durableId="1904026980">
    <w:abstractNumId w:val="0"/>
  </w:num>
  <w:num w:numId="19" w16cid:durableId="856192845">
    <w:abstractNumId w:val="10"/>
  </w:num>
  <w:num w:numId="20" w16cid:durableId="100620333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D7"/>
    <w:rsid w:val="0000040D"/>
    <w:rsid w:val="00001BDF"/>
    <w:rsid w:val="0000380F"/>
    <w:rsid w:val="00004175"/>
    <w:rsid w:val="000059C9"/>
    <w:rsid w:val="00012C22"/>
    <w:rsid w:val="00013E4A"/>
    <w:rsid w:val="00013F70"/>
    <w:rsid w:val="000160F7"/>
    <w:rsid w:val="00016D5B"/>
    <w:rsid w:val="00016F30"/>
    <w:rsid w:val="0002047C"/>
    <w:rsid w:val="00021B9A"/>
    <w:rsid w:val="000242D6"/>
    <w:rsid w:val="00024EE5"/>
    <w:rsid w:val="00025847"/>
    <w:rsid w:val="00027E28"/>
    <w:rsid w:val="00041AF6"/>
    <w:rsid w:val="00043239"/>
    <w:rsid w:val="00044E62"/>
    <w:rsid w:val="00050BA4"/>
    <w:rsid w:val="0005141D"/>
    <w:rsid w:val="00051738"/>
    <w:rsid w:val="0005242B"/>
    <w:rsid w:val="00052548"/>
    <w:rsid w:val="0005476A"/>
    <w:rsid w:val="00060696"/>
    <w:rsid w:val="00062D89"/>
    <w:rsid w:val="00067A67"/>
    <w:rsid w:val="00070C16"/>
    <w:rsid w:val="00075EA9"/>
    <w:rsid w:val="000769CF"/>
    <w:rsid w:val="00080AD8"/>
    <w:rsid w:val="000815D8"/>
    <w:rsid w:val="00084527"/>
    <w:rsid w:val="00084C99"/>
    <w:rsid w:val="00085CC6"/>
    <w:rsid w:val="00090C07"/>
    <w:rsid w:val="0009147A"/>
    <w:rsid w:val="00091E8D"/>
    <w:rsid w:val="000928FE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07E3"/>
    <w:rsid w:val="000F2074"/>
    <w:rsid w:val="000F2A2E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071"/>
    <w:rsid w:val="00121BAE"/>
    <w:rsid w:val="00125806"/>
    <w:rsid w:val="001261C4"/>
    <w:rsid w:val="00130A20"/>
    <w:rsid w:val="00130C00"/>
    <w:rsid w:val="001314FB"/>
    <w:rsid w:val="001366EC"/>
    <w:rsid w:val="00137A12"/>
    <w:rsid w:val="0014219C"/>
    <w:rsid w:val="001425ED"/>
    <w:rsid w:val="00143450"/>
    <w:rsid w:val="00144997"/>
    <w:rsid w:val="00145691"/>
    <w:rsid w:val="001523C0"/>
    <w:rsid w:val="001535FE"/>
    <w:rsid w:val="00154081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77DC6"/>
    <w:rsid w:val="00180FBF"/>
    <w:rsid w:val="0018124F"/>
    <w:rsid w:val="001813C3"/>
    <w:rsid w:val="0018258B"/>
    <w:rsid w:val="00182CF4"/>
    <w:rsid w:val="00186CE1"/>
    <w:rsid w:val="001906BD"/>
    <w:rsid w:val="00191F00"/>
    <w:rsid w:val="00192F12"/>
    <w:rsid w:val="00193F14"/>
    <w:rsid w:val="00196CBC"/>
    <w:rsid w:val="0019703A"/>
    <w:rsid w:val="0019753E"/>
    <w:rsid w:val="00197614"/>
    <w:rsid w:val="001A0312"/>
    <w:rsid w:val="001A15DA"/>
    <w:rsid w:val="001A2694"/>
    <w:rsid w:val="001A3CC7"/>
    <w:rsid w:val="001A67A4"/>
    <w:rsid w:val="001A69AC"/>
    <w:rsid w:val="001B1F27"/>
    <w:rsid w:val="001B1FD1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1835"/>
    <w:rsid w:val="001F643A"/>
    <w:rsid w:val="001F7DD8"/>
    <w:rsid w:val="001F7E7D"/>
    <w:rsid w:val="00201928"/>
    <w:rsid w:val="00203E26"/>
    <w:rsid w:val="0020449C"/>
    <w:rsid w:val="002069BF"/>
    <w:rsid w:val="002113B8"/>
    <w:rsid w:val="00215665"/>
    <w:rsid w:val="002163BB"/>
    <w:rsid w:val="0021792C"/>
    <w:rsid w:val="00220909"/>
    <w:rsid w:val="0022295A"/>
    <w:rsid w:val="002240AB"/>
    <w:rsid w:val="002255C1"/>
    <w:rsid w:val="00225E37"/>
    <w:rsid w:val="00230BB8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13D"/>
    <w:rsid w:val="00266C83"/>
    <w:rsid w:val="00270FCC"/>
    <w:rsid w:val="00273BE6"/>
    <w:rsid w:val="002768DC"/>
    <w:rsid w:val="00277F78"/>
    <w:rsid w:val="00294C39"/>
    <w:rsid w:val="00294C8F"/>
    <w:rsid w:val="002A0B2E"/>
    <w:rsid w:val="002A0DC1"/>
    <w:rsid w:val="002A2170"/>
    <w:rsid w:val="002A3FA2"/>
    <w:rsid w:val="002A6C56"/>
    <w:rsid w:val="002C04C4"/>
    <w:rsid w:val="002C090C"/>
    <w:rsid w:val="002C1243"/>
    <w:rsid w:val="002C1815"/>
    <w:rsid w:val="002C1F4A"/>
    <w:rsid w:val="002C475E"/>
    <w:rsid w:val="002C6AD6"/>
    <w:rsid w:val="002D3ACA"/>
    <w:rsid w:val="002D6C2A"/>
    <w:rsid w:val="002D7A86"/>
    <w:rsid w:val="002E3E28"/>
    <w:rsid w:val="002F45FF"/>
    <w:rsid w:val="002F66D3"/>
    <w:rsid w:val="002F6D17"/>
    <w:rsid w:val="002F7DD1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3BA4"/>
    <w:rsid w:val="0032406C"/>
    <w:rsid w:val="00334C33"/>
    <w:rsid w:val="00340AD0"/>
    <w:rsid w:val="0034218C"/>
    <w:rsid w:val="0034455D"/>
    <w:rsid w:val="0034604B"/>
    <w:rsid w:val="00346D17"/>
    <w:rsid w:val="00347972"/>
    <w:rsid w:val="0035469B"/>
    <w:rsid w:val="003559CC"/>
    <w:rsid w:val="00355C93"/>
    <w:rsid w:val="00355D4B"/>
    <w:rsid w:val="003569D7"/>
    <w:rsid w:val="003608AC"/>
    <w:rsid w:val="00361FFD"/>
    <w:rsid w:val="00363A23"/>
    <w:rsid w:val="0036440C"/>
    <w:rsid w:val="0036465A"/>
    <w:rsid w:val="00364FEE"/>
    <w:rsid w:val="00366CB6"/>
    <w:rsid w:val="00390C38"/>
    <w:rsid w:val="00392748"/>
    <w:rsid w:val="00392C65"/>
    <w:rsid w:val="00392ED5"/>
    <w:rsid w:val="003A19DC"/>
    <w:rsid w:val="003A1B45"/>
    <w:rsid w:val="003A220C"/>
    <w:rsid w:val="003B256A"/>
    <w:rsid w:val="003B278F"/>
    <w:rsid w:val="003B46FC"/>
    <w:rsid w:val="003B5767"/>
    <w:rsid w:val="003B7605"/>
    <w:rsid w:val="003C08AA"/>
    <w:rsid w:val="003C2A7B"/>
    <w:rsid w:val="003C49EF"/>
    <w:rsid w:val="003C5086"/>
    <w:rsid w:val="003C54A3"/>
    <w:rsid w:val="003C6BCA"/>
    <w:rsid w:val="003C7902"/>
    <w:rsid w:val="003D0BFF"/>
    <w:rsid w:val="003D0F63"/>
    <w:rsid w:val="003D6EF1"/>
    <w:rsid w:val="003E3AE3"/>
    <w:rsid w:val="003E5BE5"/>
    <w:rsid w:val="003F18D1"/>
    <w:rsid w:val="003F20EC"/>
    <w:rsid w:val="003F4F0E"/>
    <w:rsid w:val="003F5CC5"/>
    <w:rsid w:val="003F6096"/>
    <w:rsid w:val="003F62B8"/>
    <w:rsid w:val="003F6E06"/>
    <w:rsid w:val="00403C7A"/>
    <w:rsid w:val="004057A6"/>
    <w:rsid w:val="00406554"/>
    <w:rsid w:val="00407755"/>
    <w:rsid w:val="0041293B"/>
    <w:rsid w:val="004131B0"/>
    <w:rsid w:val="00416C42"/>
    <w:rsid w:val="00416C7B"/>
    <w:rsid w:val="00422476"/>
    <w:rsid w:val="0042385C"/>
    <w:rsid w:val="00426FA5"/>
    <w:rsid w:val="00431654"/>
    <w:rsid w:val="00434926"/>
    <w:rsid w:val="0044360C"/>
    <w:rsid w:val="00443ACE"/>
    <w:rsid w:val="00444217"/>
    <w:rsid w:val="004477C5"/>
    <w:rsid w:val="004478F4"/>
    <w:rsid w:val="00450F7A"/>
    <w:rsid w:val="00452C6D"/>
    <w:rsid w:val="00455E0B"/>
    <w:rsid w:val="0045724D"/>
    <w:rsid w:val="00457934"/>
    <w:rsid w:val="00462B9F"/>
    <w:rsid w:val="004659EE"/>
    <w:rsid w:val="00471468"/>
    <w:rsid w:val="00473E34"/>
    <w:rsid w:val="00476BA9"/>
    <w:rsid w:val="00481650"/>
    <w:rsid w:val="00481677"/>
    <w:rsid w:val="00490807"/>
    <w:rsid w:val="004921B4"/>
    <w:rsid w:val="004936C2"/>
    <w:rsid w:val="0049379C"/>
    <w:rsid w:val="004A1CA0"/>
    <w:rsid w:val="004A22E9"/>
    <w:rsid w:val="004A4ACD"/>
    <w:rsid w:val="004A506C"/>
    <w:rsid w:val="004A5BC5"/>
    <w:rsid w:val="004B023D"/>
    <w:rsid w:val="004B405F"/>
    <w:rsid w:val="004C0909"/>
    <w:rsid w:val="004C3F97"/>
    <w:rsid w:val="004D01F2"/>
    <w:rsid w:val="004D2C4D"/>
    <w:rsid w:val="004D2CED"/>
    <w:rsid w:val="004D3339"/>
    <w:rsid w:val="004D353F"/>
    <w:rsid w:val="004D36D7"/>
    <w:rsid w:val="004D682B"/>
    <w:rsid w:val="004E00FD"/>
    <w:rsid w:val="004E6152"/>
    <w:rsid w:val="004F344A"/>
    <w:rsid w:val="004F4CB2"/>
    <w:rsid w:val="004F4EC3"/>
    <w:rsid w:val="00500C06"/>
    <w:rsid w:val="00504ED4"/>
    <w:rsid w:val="00506303"/>
    <w:rsid w:val="00510639"/>
    <w:rsid w:val="00511791"/>
    <w:rsid w:val="005139BE"/>
    <w:rsid w:val="00516142"/>
    <w:rsid w:val="0051681C"/>
    <w:rsid w:val="005170F4"/>
    <w:rsid w:val="00520027"/>
    <w:rsid w:val="0052093C"/>
    <w:rsid w:val="00521714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695A"/>
    <w:rsid w:val="00570A65"/>
    <w:rsid w:val="005762B1"/>
    <w:rsid w:val="00576A67"/>
    <w:rsid w:val="00580456"/>
    <w:rsid w:val="00580E73"/>
    <w:rsid w:val="00582ACD"/>
    <w:rsid w:val="00590DEC"/>
    <w:rsid w:val="00592329"/>
    <w:rsid w:val="00593386"/>
    <w:rsid w:val="00596998"/>
    <w:rsid w:val="0059790F"/>
    <w:rsid w:val="005A6E62"/>
    <w:rsid w:val="005B2FB3"/>
    <w:rsid w:val="005B668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77D9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1D04"/>
    <w:rsid w:val="00636C28"/>
    <w:rsid w:val="006428E5"/>
    <w:rsid w:val="00643374"/>
    <w:rsid w:val="00644958"/>
    <w:rsid w:val="006513FB"/>
    <w:rsid w:val="00656EEF"/>
    <w:rsid w:val="006576AF"/>
    <w:rsid w:val="00657FC9"/>
    <w:rsid w:val="006630EE"/>
    <w:rsid w:val="006673C0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1F74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5E4D"/>
    <w:rsid w:val="006C609D"/>
    <w:rsid w:val="006C6832"/>
    <w:rsid w:val="006D1370"/>
    <w:rsid w:val="006D2C28"/>
    <w:rsid w:val="006D3FC1"/>
    <w:rsid w:val="006D7590"/>
    <w:rsid w:val="006E0B0B"/>
    <w:rsid w:val="006E372B"/>
    <w:rsid w:val="006E5FE9"/>
    <w:rsid w:val="006E6581"/>
    <w:rsid w:val="006E71DF"/>
    <w:rsid w:val="006F1616"/>
    <w:rsid w:val="006F1CC4"/>
    <w:rsid w:val="006F2A86"/>
    <w:rsid w:val="006F3163"/>
    <w:rsid w:val="006F3A79"/>
    <w:rsid w:val="00705FEC"/>
    <w:rsid w:val="00710659"/>
    <w:rsid w:val="0071147A"/>
    <w:rsid w:val="0071185D"/>
    <w:rsid w:val="00721375"/>
    <w:rsid w:val="00721E01"/>
    <w:rsid w:val="007222AD"/>
    <w:rsid w:val="00722F74"/>
    <w:rsid w:val="007267CF"/>
    <w:rsid w:val="00731F3F"/>
    <w:rsid w:val="00733BAB"/>
    <w:rsid w:val="0073604C"/>
    <w:rsid w:val="007436BF"/>
    <w:rsid w:val="0074375D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4A16"/>
    <w:rsid w:val="00780BAC"/>
    <w:rsid w:val="0078405B"/>
    <w:rsid w:val="00786F58"/>
    <w:rsid w:val="00787B3F"/>
    <w:rsid w:val="00787CC1"/>
    <w:rsid w:val="00792F4E"/>
    <w:rsid w:val="0079398D"/>
    <w:rsid w:val="00796C25"/>
    <w:rsid w:val="007A287C"/>
    <w:rsid w:val="007A3B2A"/>
    <w:rsid w:val="007A4489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199"/>
    <w:rsid w:val="007E6402"/>
    <w:rsid w:val="007F0A0B"/>
    <w:rsid w:val="007F3A60"/>
    <w:rsid w:val="007F3D0B"/>
    <w:rsid w:val="007F7AC2"/>
    <w:rsid w:val="007F7C94"/>
    <w:rsid w:val="00802FFA"/>
    <w:rsid w:val="00810E4B"/>
    <w:rsid w:val="00814BAA"/>
    <w:rsid w:val="00816F0C"/>
    <w:rsid w:val="00817D41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210"/>
    <w:rsid w:val="008477FF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7482"/>
    <w:rsid w:val="008B06D4"/>
    <w:rsid w:val="008B4F20"/>
    <w:rsid w:val="008B68E7"/>
    <w:rsid w:val="008B7FFD"/>
    <w:rsid w:val="008C286A"/>
    <w:rsid w:val="008C2920"/>
    <w:rsid w:val="008C4307"/>
    <w:rsid w:val="008D23DF"/>
    <w:rsid w:val="008D3042"/>
    <w:rsid w:val="008D5938"/>
    <w:rsid w:val="008D6AEB"/>
    <w:rsid w:val="008D73BF"/>
    <w:rsid w:val="008D7F09"/>
    <w:rsid w:val="008E00D5"/>
    <w:rsid w:val="008E5B64"/>
    <w:rsid w:val="008E7DAA"/>
    <w:rsid w:val="008F0094"/>
    <w:rsid w:val="008F03EF"/>
    <w:rsid w:val="008F1B9A"/>
    <w:rsid w:val="008F2072"/>
    <w:rsid w:val="008F340F"/>
    <w:rsid w:val="00903523"/>
    <w:rsid w:val="009060E1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733E4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7981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378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5C3D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6D1D"/>
    <w:rsid w:val="00AD0118"/>
    <w:rsid w:val="00AD04F2"/>
    <w:rsid w:val="00AD4578"/>
    <w:rsid w:val="00AD68E9"/>
    <w:rsid w:val="00AD761F"/>
    <w:rsid w:val="00AE0474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07CB"/>
    <w:rsid w:val="00B6183E"/>
    <w:rsid w:val="00B627FB"/>
    <w:rsid w:val="00B62809"/>
    <w:rsid w:val="00B72F2A"/>
    <w:rsid w:val="00B74716"/>
    <w:rsid w:val="00B7675A"/>
    <w:rsid w:val="00B77225"/>
    <w:rsid w:val="00B81898"/>
    <w:rsid w:val="00B82DED"/>
    <w:rsid w:val="00B8606B"/>
    <w:rsid w:val="00B878E7"/>
    <w:rsid w:val="00B879CC"/>
    <w:rsid w:val="00B95DB1"/>
    <w:rsid w:val="00B97278"/>
    <w:rsid w:val="00B97943"/>
    <w:rsid w:val="00BA1155"/>
    <w:rsid w:val="00BA1D0B"/>
    <w:rsid w:val="00BA2B50"/>
    <w:rsid w:val="00BA6972"/>
    <w:rsid w:val="00BA7847"/>
    <w:rsid w:val="00BB02D7"/>
    <w:rsid w:val="00BB1E0D"/>
    <w:rsid w:val="00BB26C8"/>
    <w:rsid w:val="00BB4D9B"/>
    <w:rsid w:val="00BB73FF"/>
    <w:rsid w:val="00BB7688"/>
    <w:rsid w:val="00BC3B1D"/>
    <w:rsid w:val="00BC5DEA"/>
    <w:rsid w:val="00BC7337"/>
    <w:rsid w:val="00BC7423"/>
    <w:rsid w:val="00BC7CAC"/>
    <w:rsid w:val="00BD5E17"/>
    <w:rsid w:val="00BD6D76"/>
    <w:rsid w:val="00BE3A73"/>
    <w:rsid w:val="00BE56B3"/>
    <w:rsid w:val="00BE676D"/>
    <w:rsid w:val="00BF04E8"/>
    <w:rsid w:val="00BF16BF"/>
    <w:rsid w:val="00BF1C62"/>
    <w:rsid w:val="00BF4D1F"/>
    <w:rsid w:val="00BF6DF6"/>
    <w:rsid w:val="00BF76BE"/>
    <w:rsid w:val="00C02A73"/>
    <w:rsid w:val="00C063D2"/>
    <w:rsid w:val="00C07FD9"/>
    <w:rsid w:val="00C10955"/>
    <w:rsid w:val="00C11C4D"/>
    <w:rsid w:val="00C15C83"/>
    <w:rsid w:val="00C162C0"/>
    <w:rsid w:val="00C1712C"/>
    <w:rsid w:val="00C20634"/>
    <w:rsid w:val="00C212E0"/>
    <w:rsid w:val="00C23E16"/>
    <w:rsid w:val="00C27E37"/>
    <w:rsid w:val="00C304DF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93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C7DCB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1CBF"/>
    <w:rsid w:val="00CF26E3"/>
    <w:rsid w:val="00CF5D31"/>
    <w:rsid w:val="00CF5F3B"/>
    <w:rsid w:val="00CF7733"/>
    <w:rsid w:val="00CF791A"/>
    <w:rsid w:val="00D00513"/>
    <w:rsid w:val="00D00D7D"/>
    <w:rsid w:val="00D02C06"/>
    <w:rsid w:val="00D030AE"/>
    <w:rsid w:val="00D03F18"/>
    <w:rsid w:val="00D139C8"/>
    <w:rsid w:val="00D17F81"/>
    <w:rsid w:val="00D2758C"/>
    <w:rsid w:val="00D275CA"/>
    <w:rsid w:val="00D2789B"/>
    <w:rsid w:val="00D345AB"/>
    <w:rsid w:val="00D379E9"/>
    <w:rsid w:val="00D41566"/>
    <w:rsid w:val="00D41BED"/>
    <w:rsid w:val="00D452F4"/>
    <w:rsid w:val="00D458EC"/>
    <w:rsid w:val="00D46C5A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414C"/>
    <w:rsid w:val="00D75B6A"/>
    <w:rsid w:val="00D778DF"/>
    <w:rsid w:val="00D83596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0C4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465"/>
    <w:rsid w:val="00DF1B58"/>
    <w:rsid w:val="00DF7D26"/>
    <w:rsid w:val="00E009DA"/>
    <w:rsid w:val="00E037D9"/>
    <w:rsid w:val="00E04927"/>
    <w:rsid w:val="00E11A48"/>
    <w:rsid w:val="00E130EB"/>
    <w:rsid w:val="00E1350E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0D7"/>
    <w:rsid w:val="00E449D0"/>
    <w:rsid w:val="00E44A34"/>
    <w:rsid w:val="00E4506A"/>
    <w:rsid w:val="00E536E2"/>
    <w:rsid w:val="00E53F99"/>
    <w:rsid w:val="00E56510"/>
    <w:rsid w:val="00E61A3F"/>
    <w:rsid w:val="00E62EA8"/>
    <w:rsid w:val="00E67A6E"/>
    <w:rsid w:val="00E70096"/>
    <w:rsid w:val="00E71B43"/>
    <w:rsid w:val="00E8003F"/>
    <w:rsid w:val="00E81612"/>
    <w:rsid w:val="00E821C8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89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3B7F"/>
    <w:rsid w:val="00F25ABB"/>
    <w:rsid w:val="00F266F0"/>
    <w:rsid w:val="00F26F62"/>
    <w:rsid w:val="00F27963"/>
    <w:rsid w:val="00F30103"/>
    <w:rsid w:val="00F30446"/>
    <w:rsid w:val="00F4135D"/>
    <w:rsid w:val="00F41F1B"/>
    <w:rsid w:val="00F4590C"/>
    <w:rsid w:val="00F46BD9"/>
    <w:rsid w:val="00F60BE0"/>
    <w:rsid w:val="00F6280E"/>
    <w:rsid w:val="00F6294E"/>
    <w:rsid w:val="00F666EC"/>
    <w:rsid w:val="00F7050A"/>
    <w:rsid w:val="00F70696"/>
    <w:rsid w:val="00F75533"/>
    <w:rsid w:val="00F8036D"/>
    <w:rsid w:val="00F809DC"/>
    <w:rsid w:val="00F86EB0"/>
    <w:rsid w:val="00FA154B"/>
    <w:rsid w:val="00FA2A26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484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7457B"/>
  <w15:docId w15:val="{C51EC3E6-81D2-41B0-9F83-C9F3B26B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E3AE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6294E"/>
    <w:pPr>
      <w:spacing w:after="120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6294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E3AE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517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70F4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2069BF"/>
    <w:rPr>
      <w:color w:val="605E5C"/>
      <w:shd w:val="clear" w:color="auto" w:fill="E1DFDD"/>
    </w:rPr>
  </w:style>
  <w:style w:type="numbering" w:customStyle="1" w:styleId="PartStepSubStepList">
    <w:name w:val="Part_Step_SubStep_List"/>
    <w:uiPriority w:val="99"/>
    <w:rsid w:val="005170F4"/>
    <w:pPr>
      <w:numPr>
        <w:numId w:val="11"/>
      </w:numPr>
    </w:pPr>
  </w:style>
  <w:style w:type="paragraph" w:customStyle="1" w:styleId="Default">
    <w:name w:val="Default"/>
    <w:rsid w:val="00FA2A26"/>
    <w:pPr>
      <w:autoSpaceDE w:val="0"/>
      <w:autoSpaceDN w:val="0"/>
      <w:adjustRightInd w:val="0"/>
    </w:pPr>
    <w:rPr>
      <w:rFonts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0845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lware-traffic-analysis.net/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virustotal.com" TargetMode="Externa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1B9B43E6CB476BBBBD8ADC024AA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C2C75-F6C2-423D-B798-2E2DC2AE9C6E}"/>
      </w:docPartPr>
      <w:docPartBody>
        <w:p w:rsidR="00EB6D2D" w:rsidRDefault="00993F29">
          <w:pPr>
            <w:pStyle w:val="B11B9B43E6CB476BBBBD8ADC024AA8D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29"/>
    <w:rsid w:val="005008F5"/>
    <w:rsid w:val="005B6019"/>
    <w:rsid w:val="00657FC9"/>
    <w:rsid w:val="00822EE3"/>
    <w:rsid w:val="008D7447"/>
    <w:rsid w:val="00993F29"/>
    <w:rsid w:val="00BC3782"/>
    <w:rsid w:val="00C41587"/>
    <w:rsid w:val="00D1660B"/>
    <w:rsid w:val="00EB6D2D"/>
    <w:rsid w:val="00F0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11B9B43E6CB476BBBBD8ADC024AA8DE">
    <w:name w:val="B11B9B43E6CB476BBBBD8ADC024AA8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C6A1BF-37F6-4F28-8C44-62AC635BB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14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CyberOps Associates v1.0 - Skills Assessment</vt:lpstr>
    </vt:vector>
  </TitlesOfParts>
  <Company>Cisco Systems, Inc.</Company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CyberOps Associates v1.0 - Skills Assessment</dc:title>
  <dc:creator>SP</dc:creator>
  <dc:description>2020</dc:description>
  <cp:lastModifiedBy>Jadon Nathaniel Kosberg</cp:lastModifiedBy>
  <cp:revision>2</cp:revision>
  <cp:lastPrinted>2020-07-12T16:58:00Z</cp:lastPrinted>
  <dcterms:created xsi:type="dcterms:W3CDTF">2026-03-09T01:48:00Z</dcterms:created>
  <dcterms:modified xsi:type="dcterms:W3CDTF">2026-03-09T01:48:00Z</dcterms:modified>
</cp:coreProperties>
</file>